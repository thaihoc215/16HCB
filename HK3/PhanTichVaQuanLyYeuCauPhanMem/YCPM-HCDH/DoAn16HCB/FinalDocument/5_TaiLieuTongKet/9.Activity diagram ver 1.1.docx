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extTable"/>
        <w:tblW w:w="11340" w:type="dxa"/>
        <w:jc w:val="right"/>
        <w:tblLayout w:type="fixed"/>
        <w:tblLook w:val="04A0" w:firstRow="1" w:lastRow="0" w:firstColumn="1" w:lastColumn="0" w:noHBand="0" w:noVBand="1"/>
      </w:tblPr>
      <w:tblGrid>
        <w:gridCol w:w="11340"/>
      </w:tblGrid>
      <w:tr w:rsidR="00AC27A1" w:rsidRPr="004C7705" w14:paraId="163F90D4" w14:textId="77777777" w:rsidTr="00AC27A1">
        <w:trPr>
          <w:trHeight w:val="10263"/>
          <w:jc w:val="right"/>
        </w:trPr>
        <w:tc>
          <w:tcPr>
            <w:tcW w:w="11340" w:type="dxa"/>
            <w:vAlign w:val="bottom"/>
          </w:tcPr>
          <w:sdt>
            <w:sdtPr>
              <w:id w:val="12441451"/>
              <w:placeholder>
                <w:docPart w:val="F53EDEC76FCF354B89DCFD9313571AE1"/>
              </w:placeholder>
            </w:sdtPr>
            <w:sdtEndPr/>
            <w:sdtContent>
              <w:p w14:paraId="32CA4E86" w14:textId="77777777" w:rsidR="00AC27A1" w:rsidRDefault="00AC27A1" w:rsidP="004312F5">
                <w:pPr>
                  <w:pStyle w:val="Title"/>
                </w:pPr>
              </w:p>
              <w:p w14:paraId="16332F9E" w14:textId="77777777" w:rsidR="00AC27A1" w:rsidRDefault="00AC27A1" w:rsidP="004312F5">
                <w:pPr>
                  <w:pStyle w:val="Title"/>
                </w:pPr>
              </w:p>
              <w:p w14:paraId="44B67812" w14:textId="77777777" w:rsidR="00AC27A1" w:rsidRPr="004C7705" w:rsidRDefault="00AC27A1" w:rsidP="004312F5"/>
              <w:p w14:paraId="272922CE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</w:p>
              <w:p w14:paraId="702911A0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  <w:r>
                  <w:rPr>
                    <w:bCs/>
                    <w:noProof/>
                  </w:rPr>
                  <w:t>Phân tích và quản lý yêu cầu phần mềm</w:t>
                </w:r>
              </w:p>
              <w:p w14:paraId="72960A54" w14:textId="3CF35100" w:rsidR="00AC27A1" w:rsidRDefault="00556F8D" w:rsidP="004312F5">
                <w:pPr>
                  <w:pStyle w:val="Title"/>
                  <w:rPr>
                    <w:b/>
                  </w:rPr>
                </w:pPr>
                <w:r>
                  <w:rPr>
                    <w:bCs/>
                    <w:noProof/>
                  </w:rPr>
                  <w:t>Activity Diagram</w:t>
                </w:r>
              </w:p>
              <w:p w14:paraId="0117253E" w14:textId="77777777" w:rsidR="00AC27A1" w:rsidRDefault="00EF71D0" w:rsidP="004312F5">
                <w:pPr>
                  <w:pStyle w:val="Title"/>
                </w:pPr>
              </w:p>
            </w:sdtContent>
          </w:sdt>
          <w:p w14:paraId="6FFC5E36" w14:textId="77777777" w:rsidR="00AC27A1" w:rsidRDefault="00AC27A1" w:rsidP="004312F5"/>
          <w:sdt>
            <w:sdtPr>
              <w:rPr>
                <w:rFonts w:ascii="Times New Roman" w:eastAsiaTheme="minorEastAsia" w:hAnsi="Times New Roman" w:cstheme="minorBidi"/>
                <w:b/>
                <w:iCs w:val="0"/>
                <w:color w:val="FFA366" w:themeColor="accent2" w:themeTint="99"/>
                <w:sz w:val="24"/>
                <w:szCs w:val="22"/>
              </w:rPr>
              <w:id w:val="32659643"/>
              <w:placeholder>
                <w:docPart w:val="7A57042F06CFFC4EBEDE2435EC28D711"/>
              </w:placeholder>
            </w:sdtPr>
            <w:sdtEndPr/>
            <w:sdtContent>
              <w:p w14:paraId="3FB741A4" w14:textId="7AFD38F9" w:rsidR="00AC27A1" w:rsidRDefault="00AC27A1" w:rsidP="004312F5">
                <w:pPr>
                  <w:pStyle w:val="Subtitle"/>
                  <w:rPr>
                    <w:b/>
                    <w:color w:val="FFA366" w:themeColor="accent2" w:themeTint="99"/>
                  </w:rPr>
                </w:pPr>
                <w:r>
                  <w:rPr>
                    <w:b/>
                    <w:color w:val="FFA366" w:themeColor="accent2" w:themeTint="99"/>
                  </w:rPr>
                  <w:t>Nhóm Gravity</w:t>
                </w:r>
              </w:p>
              <w:p w14:paraId="745E17E7" w14:textId="06BDDA5C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>1642021 – Hà Nguyễn Thái Học</w:t>
                </w:r>
              </w:p>
              <w:p w14:paraId="58C7E543" w14:textId="7F97292F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>1642019 – Nguyễn Thái Hòa</w:t>
                </w:r>
              </w:p>
              <w:p w14:paraId="07B32E5C" w14:textId="685F7219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>1642040  – Vũ Thị Trà Mi</w:t>
                </w:r>
              </w:p>
              <w:p w14:paraId="00062BEF" w14:textId="26387084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1642049 – Nguyễn Xuân Phúc</w:t>
                </w:r>
              </w:p>
              <w:p w14:paraId="07D01F42" w14:textId="5959F176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1642051  – Dương Tấn Huỳnh  Phong</w:t>
                </w:r>
              </w:p>
              <w:p w14:paraId="564BD9A1" w14:textId="77777777" w:rsidR="00AC27A1" w:rsidRPr="00732F0D" w:rsidRDefault="00AC27A1" w:rsidP="004312F5"/>
              <w:p w14:paraId="36E8D4E4" w14:textId="77777777" w:rsidR="00AC27A1" w:rsidRPr="00006A38" w:rsidRDefault="00EF71D0" w:rsidP="004312F5"/>
            </w:sdtContent>
          </w:sdt>
          <w:p w14:paraId="1D3C0992" w14:textId="77777777" w:rsidR="00AC27A1" w:rsidRDefault="00AC27A1" w:rsidP="004312F5"/>
          <w:p w14:paraId="2347D83E" w14:textId="77777777" w:rsidR="00AC27A1" w:rsidRPr="004C7705" w:rsidRDefault="00AC27A1" w:rsidP="004312F5"/>
        </w:tc>
      </w:tr>
      <w:tr w:rsidR="00AC27A1" w:rsidRPr="007D58BB" w14:paraId="683E47BB" w14:textId="77777777" w:rsidTr="004312F5">
        <w:trPr>
          <w:jc w:val="right"/>
        </w:trPr>
        <w:tc>
          <w:tcPr>
            <w:tcW w:w="11340" w:type="dxa"/>
          </w:tcPr>
          <w:p w14:paraId="1FA3C160" w14:textId="3E04C9BC" w:rsidR="00AC27A1" w:rsidRPr="007D58BB" w:rsidRDefault="00AC27A1" w:rsidP="004312F5">
            <w:pPr>
              <w:pStyle w:val="Date"/>
              <w:rPr>
                <w:i/>
                <w:color w:val="FF2828" w:themeColor="accent1" w:themeTint="99"/>
              </w:rPr>
            </w:pPr>
            <w:r>
              <w:rPr>
                <w:i/>
                <w:color w:val="FF2828" w:themeColor="accent1" w:themeTint="99"/>
              </w:rPr>
              <w:t>31/10/2017</w:t>
            </w:r>
          </w:p>
        </w:tc>
      </w:tr>
    </w:tbl>
    <w:p w14:paraId="5540478A" w14:textId="77777777" w:rsidR="008F4302" w:rsidRDefault="008F4302" w:rsidP="008F4302">
      <w:pPr>
        <w:pStyle w:val="Heading1"/>
        <w:numPr>
          <w:ilvl w:val="0"/>
          <w:numId w:val="0"/>
        </w:numPr>
        <w:ind w:left="432"/>
      </w:pPr>
    </w:p>
    <w:p w14:paraId="7F877756" w14:textId="77777777" w:rsidR="008F4302" w:rsidRDefault="008F4302" w:rsidP="008F4302">
      <w:pPr>
        <w:pStyle w:val="Custom4"/>
        <w:jc w:val="center"/>
      </w:pPr>
      <w:r w:rsidRPr="00D54221">
        <w:t>Revision History</w:t>
      </w:r>
    </w:p>
    <w:tbl>
      <w:tblPr>
        <w:tblStyle w:val="TableGridLight"/>
        <w:tblW w:w="10260" w:type="dxa"/>
        <w:tblLook w:val="04A0" w:firstRow="1" w:lastRow="0" w:firstColumn="1" w:lastColumn="0" w:noHBand="0" w:noVBand="1"/>
      </w:tblPr>
      <w:tblGrid>
        <w:gridCol w:w="2430"/>
        <w:gridCol w:w="1534"/>
        <w:gridCol w:w="3236"/>
        <w:gridCol w:w="3060"/>
      </w:tblGrid>
      <w:tr w:rsidR="003E2CB7" w:rsidRPr="00940BB7" w14:paraId="236E8A23" w14:textId="77777777" w:rsidTr="003E2CB7">
        <w:tc>
          <w:tcPr>
            <w:tcW w:w="2430" w:type="dxa"/>
            <w:shd w:val="clear" w:color="auto" w:fill="00B0F0"/>
            <w:vAlign w:val="center"/>
          </w:tcPr>
          <w:p w14:paraId="0AFA24D1" w14:textId="77777777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Ngày</w:t>
            </w:r>
          </w:p>
        </w:tc>
        <w:tc>
          <w:tcPr>
            <w:tcW w:w="1534" w:type="dxa"/>
            <w:shd w:val="clear" w:color="auto" w:fill="00B0F0"/>
            <w:vAlign w:val="center"/>
          </w:tcPr>
          <w:p w14:paraId="39632218" w14:textId="77777777" w:rsidR="008F4302" w:rsidRPr="00940BB7" w:rsidRDefault="008F4302" w:rsidP="003E2CB7">
            <w:pPr>
              <w:pStyle w:val="Custom4"/>
              <w:ind w:left="0" w:right="234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Phiên bản</w:t>
            </w:r>
          </w:p>
        </w:tc>
        <w:tc>
          <w:tcPr>
            <w:tcW w:w="3236" w:type="dxa"/>
            <w:shd w:val="clear" w:color="auto" w:fill="00B0F0"/>
            <w:vAlign w:val="center"/>
          </w:tcPr>
          <w:p w14:paraId="2B1FC717" w14:textId="77777777" w:rsidR="008F4302" w:rsidRPr="00940BB7" w:rsidRDefault="008F4302" w:rsidP="000451CA">
            <w:pPr>
              <w:pStyle w:val="Custom4"/>
              <w:ind w:left="432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Mô tả</w:t>
            </w:r>
          </w:p>
        </w:tc>
        <w:tc>
          <w:tcPr>
            <w:tcW w:w="3060" w:type="dxa"/>
            <w:shd w:val="clear" w:color="auto" w:fill="00B0F0"/>
            <w:vAlign w:val="center"/>
          </w:tcPr>
          <w:p w14:paraId="7D25850F" w14:textId="77777777" w:rsidR="008F4302" w:rsidRPr="00940BB7" w:rsidRDefault="008F4302" w:rsidP="000451CA">
            <w:pPr>
              <w:pStyle w:val="Custom4"/>
              <w:ind w:left="36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Tác giả</w:t>
            </w:r>
          </w:p>
        </w:tc>
      </w:tr>
      <w:tr w:rsidR="003E2CB7" w:rsidRPr="00940BB7" w14:paraId="7AB6A69E" w14:textId="77777777" w:rsidTr="003E2CB7">
        <w:trPr>
          <w:trHeight w:val="763"/>
        </w:trPr>
        <w:tc>
          <w:tcPr>
            <w:tcW w:w="2430" w:type="dxa"/>
            <w:vAlign w:val="center"/>
          </w:tcPr>
          <w:p w14:paraId="62B61397" w14:textId="5BFD99EF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25</w:t>
            </w:r>
            <w:r w:rsidR="00556F8D">
              <w:rPr>
                <w:b w:val="0"/>
                <w:sz w:val="26"/>
                <w:szCs w:val="26"/>
              </w:rPr>
              <w:t>/11</w:t>
            </w:r>
            <w:r w:rsidRPr="00940BB7">
              <w:rPr>
                <w:b w:val="0"/>
                <w:sz w:val="26"/>
                <w:szCs w:val="26"/>
              </w:rPr>
              <w:t>/2017</w:t>
            </w:r>
          </w:p>
        </w:tc>
        <w:tc>
          <w:tcPr>
            <w:tcW w:w="1534" w:type="dxa"/>
            <w:vAlign w:val="center"/>
          </w:tcPr>
          <w:p w14:paraId="7E1A6E81" w14:textId="77777777" w:rsidR="008F4302" w:rsidRPr="00940BB7" w:rsidRDefault="008F4302" w:rsidP="000451CA">
            <w:pPr>
              <w:pStyle w:val="Custom4"/>
              <w:ind w:left="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1.0</w:t>
            </w:r>
          </w:p>
        </w:tc>
        <w:tc>
          <w:tcPr>
            <w:tcW w:w="3236" w:type="dxa"/>
            <w:vAlign w:val="center"/>
          </w:tcPr>
          <w:p w14:paraId="570E4538" w14:textId="5E4B0C44" w:rsidR="008F4302" w:rsidRPr="00940BB7" w:rsidRDefault="004E6230" w:rsidP="000451CA">
            <w:pPr>
              <w:pStyle w:val="Custom4"/>
              <w:ind w:left="0"/>
              <w:jc w:val="left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Liệt kê danh sách chức năng – vẽ diagram cho chức năng 1 -&gt; 19</w:t>
            </w:r>
          </w:p>
        </w:tc>
        <w:tc>
          <w:tcPr>
            <w:tcW w:w="3060" w:type="dxa"/>
            <w:vAlign w:val="center"/>
          </w:tcPr>
          <w:p w14:paraId="59826702" w14:textId="16BCD28A" w:rsidR="008F4302" w:rsidRPr="00940BB7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Nguyễn Xuân Phúc</w:t>
            </w:r>
          </w:p>
        </w:tc>
      </w:tr>
      <w:tr w:rsidR="003E2CB7" w:rsidRPr="00940BB7" w14:paraId="4866B4E6" w14:textId="77777777" w:rsidTr="003E2CB7">
        <w:trPr>
          <w:trHeight w:val="1304"/>
        </w:trPr>
        <w:tc>
          <w:tcPr>
            <w:tcW w:w="2430" w:type="dxa"/>
            <w:vAlign w:val="center"/>
          </w:tcPr>
          <w:p w14:paraId="4C22F502" w14:textId="6057B27E" w:rsidR="008F4302" w:rsidRPr="00940BB7" w:rsidRDefault="00556F8D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05/12</w:t>
            </w:r>
            <w:r w:rsidR="008F4302" w:rsidRPr="00940BB7">
              <w:rPr>
                <w:b w:val="0"/>
                <w:sz w:val="26"/>
                <w:szCs w:val="26"/>
              </w:rPr>
              <w:t>/2017</w:t>
            </w:r>
          </w:p>
        </w:tc>
        <w:tc>
          <w:tcPr>
            <w:tcW w:w="1534" w:type="dxa"/>
            <w:vAlign w:val="center"/>
          </w:tcPr>
          <w:p w14:paraId="741E2012" w14:textId="77777777" w:rsidR="008F4302" w:rsidRPr="00940BB7" w:rsidRDefault="008F4302" w:rsidP="000451CA">
            <w:pPr>
              <w:pStyle w:val="Custom4"/>
              <w:ind w:left="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1.1</w:t>
            </w:r>
          </w:p>
        </w:tc>
        <w:tc>
          <w:tcPr>
            <w:tcW w:w="3236" w:type="dxa"/>
            <w:vAlign w:val="center"/>
          </w:tcPr>
          <w:p w14:paraId="42C14448" w14:textId="07553B5A" w:rsidR="008F4302" w:rsidRPr="008F4302" w:rsidRDefault="00F80487" w:rsidP="000451CA">
            <w:pPr>
              <w:pStyle w:val="Custom4"/>
              <w:ind w:left="0" w:right="-126"/>
              <w:jc w:val="left"/>
              <w:rPr>
                <w:b w:val="0"/>
                <w:sz w:val="26"/>
                <w:szCs w:val="26"/>
                <w:lang w:val="vi-VN"/>
              </w:rPr>
            </w:pPr>
            <w:r>
              <w:rPr>
                <w:b w:val="0"/>
                <w:sz w:val="26"/>
                <w:szCs w:val="26"/>
                <w:lang w:val="vi-VN"/>
              </w:rPr>
              <w:t>Vẽ diagram cho tất cả các chức năng còn lại</w:t>
            </w:r>
            <w:bookmarkStart w:id="0" w:name="_GoBack"/>
            <w:bookmarkEnd w:id="0"/>
          </w:p>
        </w:tc>
        <w:tc>
          <w:tcPr>
            <w:tcW w:w="3060" w:type="dxa"/>
            <w:vAlign w:val="center"/>
          </w:tcPr>
          <w:p w14:paraId="7E8FA219" w14:textId="77777777" w:rsidR="008F4302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Nguyễn Xuân Phúc</w:t>
            </w:r>
          </w:p>
          <w:p w14:paraId="0B654DCF" w14:textId="3135764E" w:rsidR="00556F8D" w:rsidRPr="00940BB7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Hà Nguyễn Thái Học</w:t>
            </w:r>
          </w:p>
        </w:tc>
      </w:tr>
    </w:tbl>
    <w:p w14:paraId="502FDAD2" w14:textId="262C6C8D" w:rsidR="00D16EA4" w:rsidRDefault="008F4302" w:rsidP="00D16EA4">
      <w:pPr>
        <w:pStyle w:val="Custom4"/>
        <w:numPr>
          <w:ilvl w:val="0"/>
          <w:numId w:val="23"/>
        </w:numPr>
      </w:pPr>
      <w:r>
        <w:br w:type="page"/>
      </w:r>
      <w:r w:rsidR="00D16EA4">
        <w:lastRenderedPageBreak/>
        <w:t>Đăng Nhập</w:t>
      </w:r>
    </w:p>
    <w:p w14:paraId="58E629B4" w14:textId="0BB5E38F" w:rsidR="00D16EA4" w:rsidRDefault="00D16EA4" w:rsidP="00D16EA4">
      <w:pPr>
        <w:pStyle w:val="Custom4"/>
        <w:jc w:val="center"/>
      </w:pPr>
      <w:r w:rsidRPr="00D16EA4">
        <w:rPr>
          <w:noProof/>
        </w:rPr>
        <w:drawing>
          <wp:inline distT="0" distB="0" distL="0" distR="0" wp14:anchorId="26B894C4" wp14:editId="08930866">
            <wp:extent cx="6191250" cy="5657850"/>
            <wp:effectExtent l="0" t="0" r="0" b="0"/>
            <wp:docPr id="1" name="Picture 1" descr="E:\STUDY\AllLearnWork\School\16HCB1\16HCB\HK3\PhanTichVaQuanLyYeuCauPhanMem\YCPM-HCDH\DoAn16HCB\FinalDocument\2_Tailieumohinhhoayeucau\jpg\01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AllLearnWork\School\16HCB1\16HCB\HK3\PhanTichVaQuanLyYeuCauPhanMem\YCPM-HCDH\DoAn16HCB\FinalDocument\2_Tailieumohinhhoayeucau\jpg\01 - 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39E" w14:textId="574994E2" w:rsidR="00D16EA4" w:rsidRDefault="00D16EA4" w:rsidP="00D16EA4">
      <w:pPr>
        <w:pStyle w:val="Custom4"/>
        <w:numPr>
          <w:ilvl w:val="0"/>
          <w:numId w:val="23"/>
        </w:numPr>
      </w:pPr>
      <w:r>
        <w:t>Đăng Xuất</w:t>
      </w:r>
    </w:p>
    <w:p w14:paraId="74DF1784" w14:textId="18FD5B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2B960394" wp14:editId="53F5D51B">
            <wp:extent cx="6724650" cy="4895850"/>
            <wp:effectExtent l="0" t="0" r="0" b="0"/>
            <wp:docPr id="2" name="Picture 2" descr="E:\STUDY\AllLearnWork\School\16HCB1\16HCB\HK3\PhanTichVaQuanLyYeuCauPhanMem\YCPM-HCDH\DoAn16HCB\FinalDocument\2_Tailieumohinhhoayeucau\jpg\02 -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AllLearnWork\School\16HCB1\16HCB\HK3\PhanTichVaQuanLyYeuCauPhanMem\YCPM-HCDH\DoAn16HCB\FinalDocument\2_Tailieumohinhhoayeucau\jpg\02 - Logou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2322" w14:textId="349878FA" w:rsidR="00D16EA4" w:rsidRDefault="00D16EA4" w:rsidP="00D16EA4">
      <w:pPr>
        <w:pStyle w:val="Custom4"/>
        <w:numPr>
          <w:ilvl w:val="0"/>
          <w:numId w:val="23"/>
        </w:numPr>
      </w:pPr>
      <w:r>
        <w:t>Đăng Ký</w:t>
      </w:r>
    </w:p>
    <w:p w14:paraId="4AAB3C06" w14:textId="1E3B134F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4998ECAD" wp14:editId="10569CBA">
            <wp:extent cx="6858000" cy="6430488"/>
            <wp:effectExtent l="0" t="0" r="0" b="8890"/>
            <wp:docPr id="4" name="Picture 4" descr="E:\STUDY\AllLearnWork\School\16HCB1\16HCB\HK3\PhanTichVaQuanLyYeuCauPhanMem\YCPM-HCDH\DoAn16HCB\FinalDocument\2_Tailieumohinhhoayeucau\jpg\03 - 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AllLearnWork\School\16HCB1\16HCB\HK3\PhanTichVaQuanLyYeuCauPhanMem\YCPM-HCDH\DoAn16HCB\FinalDocument\2_Tailieumohinhhoayeucau\jpg\03 - Regis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9185" w14:textId="5865EA9B" w:rsidR="00D16EA4" w:rsidRDefault="00D16EA4" w:rsidP="00D16EA4">
      <w:pPr>
        <w:pStyle w:val="Custom4"/>
        <w:numPr>
          <w:ilvl w:val="0"/>
          <w:numId w:val="23"/>
        </w:numPr>
      </w:pPr>
      <w:r>
        <w:t>Quên Mật Khẩu</w:t>
      </w:r>
    </w:p>
    <w:p w14:paraId="28BBF62B" w14:textId="221582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10D41742" wp14:editId="0ED1DC9A">
            <wp:extent cx="6858000" cy="8010000"/>
            <wp:effectExtent l="0" t="0" r="0" b="0"/>
            <wp:docPr id="5" name="Picture 5" descr="E:\STUDY\AllLearnWork\School\16HCB1\16HCB\HK3\PhanTichVaQuanLyYeuCauPhanMem\YCPM-HCDH\DoAn16HCB\FinalDocument\2_Tailieumohinhhoayeucau\jpg\04 -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AllLearnWork\School\16HCB1\16HCB\HK3\PhanTichVaQuanLyYeuCauPhanMem\YCPM-HCDH\DoAn16HCB\FinalDocument\2_Tailieumohinhhoayeucau\jpg\04 -Forgot Passwor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4557" w14:textId="7DE91B9E" w:rsidR="00D16EA4" w:rsidRDefault="00D16EA4" w:rsidP="00D16EA4">
      <w:pPr>
        <w:pStyle w:val="Custom4"/>
        <w:numPr>
          <w:ilvl w:val="0"/>
          <w:numId w:val="23"/>
        </w:numPr>
      </w:pPr>
      <w:r>
        <w:lastRenderedPageBreak/>
        <w:t>Cập nhật thông tin cá nhân</w:t>
      </w:r>
    </w:p>
    <w:p w14:paraId="6A79763B" w14:textId="0CFFE406" w:rsidR="00E85510" w:rsidRDefault="00E85510" w:rsidP="00E85510">
      <w:pPr>
        <w:pStyle w:val="Custom4"/>
        <w:jc w:val="center"/>
      </w:pPr>
      <w:r w:rsidRPr="00E85510">
        <w:rPr>
          <w:noProof/>
        </w:rPr>
        <w:drawing>
          <wp:inline distT="0" distB="0" distL="0" distR="0" wp14:anchorId="2A6CBDDA" wp14:editId="55ED55C2">
            <wp:extent cx="5962650" cy="6496050"/>
            <wp:effectExtent l="0" t="0" r="0" b="0"/>
            <wp:docPr id="6" name="Picture 6" descr="E:\STUDY\AllLearnWork\School\16HCB1\16HCB\HK3\PhanTichVaQuanLyYeuCauPhanMem\YCPM-HCDH\DoAn16HCB\FinalDocument\2_Tailieumohinhhoayeucau\jpg\05 - Update 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AllLearnWork\School\16HCB1\16HCB\HK3\PhanTichVaQuanLyYeuCauPhanMem\YCPM-HCDH\DoAn16HCB\FinalDocument\2_Tailieumohinhhoayeucau\jpg\05 - Update Inf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BA8B" w14:textId="01DADFFA" w:rsidR="00D16EA4" w:rsidRDefault="00D16EA4" w:rsidP="00D16EA4">
      <w:pPr>
        <w:pStyle w:val="Custom4"/>
        <w:numPr>
          <w:ilvl w:val="0"/>
          <w:numId w:val="23"/>
        </w:numPr>
      </w:pPr>
      <w:r>
        <w:t>Xem nhật ký hoạt động</w:t>
      </w:r>
    </w:p>
    <w:p w14:paraId="4FDB66E9" w14:textId="1AD2B51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100BB5A6" wp14:editId="3CF1944A">
            <wp:extent cx="2762250" cy="3829050"/>
            <wp:effectExtent l="0" t="0" r="0" b="0"/>
            <wp:docPr id="7" name="Picture 7" descr="E:\STUDY\AllLearnWork\School\16HCB1\16HCB\HK3\PhanTichVaQuanLyYeuCauPhanMem\YCPM-HCDH\DoAn16HCB\FinalDocument\2_Tailieumohinhhoayeucau\jpg\06 - View Activity 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AllLearnWork\School\16HCB1\16HCB\HK3\PhanTichVaQuanLyYeuCauPhanMem\YCPM-HCDH\DoAn16HCB\FinalDocument\2_Tailieumohinhhoayeucau\jpg\06 - View Activity Lo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7448" w14:textId="32FDD5F2" w:rsidR="00D16EA4" w:rsidRDefault="00D16EA4" w:rsidP="00D16EA4">
      <w:pPr>
        <w:pStyle w:val="Custom4"/>
        <w:numPr>
          <w:ilvl w:val="0"/>
          <w:numId w:val="23"/>
        </w:numPr>
      </w:pPr>
      <w:r>
        <w:t>Tìm kiếm người dùng</w:t>
      </w:r>
    </w:p>
    <w:p w14:paraId="207A4E3C" w14:textId="0702F3AE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7E26ECF" wp14:editId="2F73C2BF">
            <wp:extent cx="6800850" cy="5581650"/>
            <wp:effectExtent l="0" t="0" r="0" b="0"/>
            <wp:docPr id="8" name="Picture 8" descr="E:\STUDY\AllLearnWork\School\16HCB1\16HCB\HK3\PhanTichVaQuanLyYeuCauPhanMem\YCPM-HCDH\DoAn16HCB\FinalDocument\2_Tailieumohinhhoayeucau\jpg\07 - Fin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AllLearnWork\School\16HCB1\16HCB\HK3\PhanTichVaQuanLyYeuCauPhanMem\YCPM-HCDH\DoAn16HCB\FinalDocument\2_Tailieumohinhhoayeucau\jpg\07 - Find Us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2D75" w14:textId="7B75CD42" w:rsidR="00D16EA4" w:rsidRDefault="00D16EA4" w:rsidP="00D16EA4">
      <w:pPr>
        <w:pStyle w:val="Custom4"/>
        <w:numPr>
          <w:ilvl w:val="0"/>
          <w:numId w:val="23"/>
        </w:numPr>
      </w:pPr>
      <w:r>
        <w:t>Khóa người dùng</w:t>
      </w:r>
    </w:p>
    <w:p w14:paraId="174B08F8" w14:textId="61905A7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3874B24" wp14:editId="5560119B">
            <wp:extent cx="5419725" cy="4352925"/>
            <wp:effectExtent l="0" t="0" r="9525" b="9525"/>
            <wp:docPr id="9" name="Picture 9" descr="E:\STUDY\AllLearnWork\School\16HCB1\16HCB\HK3\PhanTichVaQuanLyYeuCauPhanMem\YCPM-HCDH\DoAn16HCB\FinalDocument\2_Tailieumohinhhoayeucau\jpg\08 - Block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AllLearnWork\School\16HCB1\16HCB\HK3\PhanTichVaQuanLyYeuCauPhanMem\YCPM-HCDH\DoAn16HCB\FinalDocument\2_Tailieumohinhhoayeucau\jpg\08 - Block Us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7B4A" w14:textId="785C3FCA" w:rsidR="00D16EA4" w:rsidRDefault="00D16EA4" w:rsidP="00D16EA4">
      <w:pPr>
        <w:pStyle w:val="Custom4"/>
        <w:numPr>
          <w:ilvl w:val="0"/>
          <w:numId w:val="23"/>
        </w:numPr>
      </w:pPr>
      <w:r>
        <w:t>Phân quyền người dùng</w:t>
      </w:r>
    </w:p>
    <w:p w14:paraId="6AA76D12" w14:textId="3A51F27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011AE812" wp14:editId="2E7E3207">
            <wp:extent cx="5657850" cy="4972050"/>
            <wp:effectExtent l="0" t="0" r="0" b="0"/>
            <wp:docPr id="10" name="Picture 10" descr="E:\STUDY\AllLearnWork\School\16HCB1\16HCB\HK3\PhanTichVaQuanLyYeuCauPhanMem\YCPM-HCDH\DoAn16HCB\FinalDocument\2_Tailieumohinhhoayeucau\jpg\09 - Set User 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AllLearnWork\School\16HCB1\16HCB\HK3\PhanTichVaQuanLyYeuCauPhanMem\YCPM-HCDH\DoAn16HCB\FinalDocument\2_Tailieumohinhhoayeucau\jpg\09 - Set User Ro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13C2" w14:textId="58834105" w:rsidR="00D16EA4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Xem danh sách Sách/Tài liệu mới đăng tải</w:t>
      </w:r>
    </w:p>
    <w:p w14:paraId="74D064DF" w14:textId="0066BC57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92683B7" wp14:editId="6E384973">
            <wp:extent cx="5581650" cy="3590925"/>
            <wp:effectExtent l="0" t="0" r="0" b="9525"/>
            <wp:docPr id="11" name="Picture 11" descr="E:\STUDY\AllLearnWork\School\16HCB1\16HCB\HK3\PhanTichVaQuanLyYeuCauPhanMem\YCPM-HCDH\DoAn16HCB\FinalDocument\2_Tailieumohinhhoayeucau\jpg\10 - View List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AllLearnWork\School\16HCB1\16HCB\HK3\PhanTichVaQuanLyYeuCauPhanMem\YCPM-HCDH\DoAn16HCB\FinalDocument\2_Tailieumohinhhoayeucau\jpg\10 - View List Documen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3775" w14:textId="5992744C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Xem Sách/Tài liệu theo thứ tự alphabe tăng/giảm</w:t>
      </w:r>
    </w:p>
    <w:p w14:paraId="3E623B87" w14:textId="0BA3EA11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Xem danh sách Sách/Tài Liệu theo chủ đề</w:t>
      </w:r>
    </w:p>
    <w:p w14:paraId="0053F6F4" w14:textId="7CF3FE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3862BFF6" wp14:editId="36BC9D86">
            <wp:extent cx="5810250" cy="3895725"/>
            <wp:effectExtent l="0" t="0" r="0" b="9525"/>
            <wp:docPr id="12" name="Picture 12" descr="E:\STUDY\AllLearnWork\School\16HCB1\16HCB\HK3\PhanTichVaQuanLyYeuCauPhanMem\YCPM-HCDH\DoAn16HCB\FinalDocument\2_Tailieumohinhhoayeucau\jpg\11 - View List Documents by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AllLearnWork\School\16HCB1\16HCB\HK3\PhanTichVaQuanLyYeuCauPhanMem\YCPM-HCDH\DoAn16HCB\FinalDocument\2_Tailieumohinhhoayeucau\jpg\11 - View List Documents by Subjec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61AC" w14:textId="6E92EB7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Tra cứu Sách/Tài liệu</w:t>
      </w:r>
    </w:p>
    <w:p w14:paraId="37686F9C" w14:textId="2323DF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BAA0A60" wp14:editId="0234155A">
            <wp:extent cx="6800850" cy="5276850"/>
            <wp:effectExtent l="0" t="0" r="0" b="0"/>
            <wp:docPr id="15" name="Picture 15" descr="E:\STUDY\AllLearnWork\School\16HCB1\16HCB\HK3\PhanTichVaQuanLyYeuCauPhanMem\YCPM-HCDH\DoAn16HCB\FinalDocument\2_Tailieumohinhhoayeucau\jpg\12 - Find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TUDY\AllLearnWork\School\16HCB1\16HCB\HK3\PhanTichVaQuanLyYeuCauPhanMem\YCPM-HCDH\DoAn16HCB\FinalDocument\2_Tailieumohinhhoayeucau\jpg\12 - Find Documen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4D7" w14:textId="11D76958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Xem Sách/Tài liệu</w:t>
      </w:r>
    </w:p>
    <w:p w14:paraId="6C7FEF51" w14:textId="47350B55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4DDD996D" wp14:editId="74989F3B">
            <wp:extent cx="6858000" cy="3808945"/>
            <wp:effectExtent l="0" t="0" r="0" b="1270"/>
            <wp:docPr id="16" name="Picture 16" descr="E:\STUDY\AllLearnWork\School\16HCB1\16HCB\HK3\PhanTichVaQuanLyYeuCauPhanMem\YCPM-HCDH\DoAn16HCB\FinalDocument\2_Tailieumohinhhoayeucau\jpg\13 - View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TUDY\AllLearnWork\School\16HCB1\16HCB\HK3\PhanTichVaQuanLyYeuCauPhanMem\YCPM-HCDH\DoAn16HCB\FinalDocument\2_Tailieumohinhhoayeucau\jpg\13 - View Docum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A8B2" w14:textId="2B1A836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Đăng Sách/Tài liệu</w:t>
      </w:r>
    </w:p>
    <w:p w14:paraId="1E21A188" w14:textId="2CAD4A17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11F4D900" wp14:editId="749FAC98">
            <wp:extent cx="6267450" cy="6038850"/>
            <wp:effectExtent l="0" t="0" r="0" b="0"/>
            <wp:docPr id="17" name="Picture 17" descr="E:\STUDY\AllLearnWork\School\16HCB1\16HCB\HK3\PhanTichVaQuanLyYeuCauPhanMem\YCPM-HCDH\DoAn16HCB\FinalDocument\2_Tailieumohinhhoayeucau\jpg\14 - Uploa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UDY\AllLearnWork\School\16HCB1\16HCB\HK3\PhanTichVaQuanLyYeuCauPhanMem\YCPM-HCDH\DoAn16HCB\FinalDocument\2_Tailieumohinhhoayeucau\jpg\14 - Upload Docu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FCAF" w14:textId="3CA445FE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Cập nhật Sách/Tài liệu</w:t>
      </w:r>
    </w:p>
    <w:p w14:paraId="0F002C66" w14:textId="2E6F5B33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623BF2A9" wp14:editId="03AD67AF">
            <wp:extent cx="6267450" cy="6038850"/>
            <wp:effectExtent l="0" t="0" r="0" b="0"/>
            <wp:docPr id="18" name="Picture 18" descr="E:\STUDY\AllLearnWork\School\16HCB1\16HCB\HK3\PhanTichVaQuanLyYeuCauPhanMem\YCPM-HCDH\DoAn16HCB\FinalDocument\2_Tailieumohinhhoayeucau\jpg\15 - Upda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TUDY\AllLearnWork\School\16HCB1\16HCB\HK3\PhanTichVaQuanLyYeuCauPhanMem\YCPM-HCDH\DoAn16HCB\FinalDocument\2_Tailieumohinhhoayeucau\jpg\15 - Update Docum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8C" w14:textId="051DFCD7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r>
        <w:t>Phê duyệt sách/tài liệu được đăng tải</w:t>
      </w:r>
    </w:p>
    <w:p w14:paraId="60CE168D" w14:textId="4EB4C43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235B6528" wp14:editId="3EF16B79">
            <wp:extent cx="5953125" cy="5124450"/>
            <wp:effectExtent l="0" t="0" r="9525" b="0"/>
            <wp:docPr id="19" name="Picture 19" descr="E:\STUDY\AllLearnWork\School\16HCB1\16HCB\HK3\PhanTichVaQuanLyYeuCauPhanMem\YCPM-HCDH\DoAn16HCB\FinalDocument\2_Tailieumohinhhoayeucau\jpg\16 - Confirm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TUDY\AllLearnWork\School\16HCB1\16HCB\HK3\PhanTichVaQuanLyYeuCauPhanMem\YCPM-HCDH\DoAn16HCB\FinalDocument\2_Tailieumohinhhoayeucau\jpg\16 - Confirm Documen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76F8" w14:textId="7460445E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Xóa sách/tài liệu</w:t>
      </w:r>
    </w:p>
    <w:p w14:paraId="07D95CB6" w14:textId="140FCE1F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DE3A906" wp14:editId="7646C566">
            <wp:extent cx="5648325" cy="4819650"/>
            <wp:effectExtent l="0" t="0" r="9525" b="0"/>
            <wp:docPr id="20" name="Picture 20" descr="E:\STUDY\AllLearnWork\School\16HCB1\16HCB\HK3\PhanTichVaQuanLyYeuCauPhanMem\YCPM-HCDH\DoAn16HCB\FinalDocument\2_Tailieumohinhhoayeucau\jpg\17 - Dele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TUDY\AllLearnWork\School\16HCB1\16HCB\HK3\PhanTichVaQuanLyYeuCauPhanMem\YCPM-HCDH\DoAn16HCB\FinalDocument\2_Tailieumohinhhoayeucau\jpg\17 - Delete Documen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77E" w14:textId="27703B5F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Tìm kiếm câu hỏi</w:t>
      </w:r>
    </w:p>
    <w:p w14:paraId="3D633CAD" w14:textId="7C5F08C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517FCC8" wp14:editId="4EAA7533">
            <wp:extent cx="6800850" cy="5276850"/>
            <wp:effectExtent l="0" t="0" r="0" b="0"/>
            <wp:docPr id="21" name="Picture 21" descr="E:\STUDY\AllLearnWork\School\16HCB1\16HCB\HK3\PhanTichVaQuanLyYeuCauPhanMem\YCPM-HCDH\DoAn16HCB\FinalDocument\2_Tailieumohinhhoayeucau\jpg\18 - Find 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TUDY\AllLearnWork\School\16HCB1\16HCB\HK3\PhanTichVaQuanLyYeuCauPhanMem\YCPM-HCDH\DoAn16HCB\FinalDocument\2_Tailieumohinhhoayeucau\jpg\18 - Find Question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D50" w14:textId="50FC7E34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Xem câu hỏi</w:t>
      </w:r>
    </w:p>
    <w:p w14:paraId="390600D0" w14:textId="4A790C7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47EF9AC7" wp14:editId="13975ADF">
            <wp:extent cx="6858000" cy="4198388"/>
            <wp:effectExtent l="0" t="0" r="0" b="0"/>
            <wp:docPr id="22" name="Picture 22" descr="E:\STUDY\AllLearnWork\School\16HCB1\16HCB\HK3\PhanTichVaQuanLyYeuCauPhanMem\YCPM-HCDH\DoAn16HCB\FinalDocument\2_Tailieumohinhhoayeucau\jpg\19 - View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TUDY\AllLearnWork\School\16HCB1\16HCB\HK3\PhanTichVaQuanLyYeuCauPhanMem\YCPM-HCDH\DoAn16HCB\FinalDocument\2_Tailieumohinhhoayeucau\jpg\19 - View Questi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8607" w14:textId="5C40FD9A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Đăng tải câu hỏi</w:t>
      </w:r>
    </w:p>
    <w:p w14:paraId="3085D9C8" w14:textId="6A8391D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507E2181" wp14:editId="59D564A9">
            <wp:extent cx="6267450" cy="6038850"/>
            <wp:effectExtent l="0" t="0" r="0" b="0"/>
            <wp:docPr id="23" name="Picture 23" descr="E:\STUDY\AllLearnWork\School\16HCB1\16HCB\HK3\PhanTichVaQuanLyYeuCauPhanMem\YCPM-HCDH\DoAn16HCB\FinalDocument\2_Tailieumohinhhoayeucau\jpg\20 - Upload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TUDY\AllLearnWork\School\16HCB1\16HCB\HK3\PhanTichVaQuanLyYeuCauPhanMem\YCPM-HCDH\DoAn16HCB\FinalDocument\2_Tailieumohinhhoayeucau\jpg\20 - Upload Ques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E6FB" w14:textId="75C903B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Phê duyệt câu hỏi</w:t>
      </w:r>
    </w:p>
    <w:p w14:paraId="547FCFC2" w14:textId="2922A359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778AEC7" wp14:editId="7E694FAD">
            <wp:extent cx="5953125" cy="5124450"/>
            <wp:effectExtent l="0" t="0" r="9525" b="0"/>
            <wp:docPr id="24" name="Picture 24" descr="E:\STUDY\AllLearnWork\School\16HCB1\16HCB\HK3\PhanTichVaQuanLyYeuCauPhanMem\YCPM-HCDH\DoAn16HCB\FinalDocument\2_Tailieumohinhhoayeucau\jpg\21 - Confirm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TUDY\AllLearnWork\School\16HCB1\16HCB\HK3\PhanTichVaQuanLyYeuCauPhanMem\YCPM-HCDH\DoAn16HCB\FinalDocument\2_Tailieumohinhhoayeucau\jpg\21 - Confirm Quest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8924" w14:textId="710EE1C9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Xem top câu hỏi</w:t>
      </w:r>
    </w:p>
    <w:p w14:paraId="30E15EC8" w14:textId="7AF01DE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DFE044A" wp14:editId="53C30052">
            <wp:extent cx="6191250" cy="4362450"/>
            <wp:effectExtent l="0" t="0" r="0" b="0"/>
            <wp:docPr id="25" name="Picture 25" descr="E:\STUDY\AllLearnWork\School\16HCB1\16HCB\HK3\PhanTichVaQuanLyYeuCauPhanMem\YCPM-HCDH\DoAn16HCB\FinalDocument\2_Tailieumohinhhoayeucau\jpg\22 - View Top 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TUDY\AllLearnWork\School\16HCB1\16HCB\HK3\PhanTichVaQuanLyYeuCauPhanMem\YCPM-HCDH\DoAn16HCB\FinalDocument\2_Tailieumohinhhoayeucau\jpg\22 - View Top Question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806E" w14:textId="11F8A0F8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Đăng tải câu trả lời</w:t>
      </w:r>
    </w:p>
    <w:p w14:paraId="68B932FD" w14:textId="24C69B39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2881F093" wp14:editId="0709F9F3">
            <wp:extent cx="6496050" cy="6038850"/>
            <wp:effectExtent l="0" t="0" r="0" b="0"/>
            <wp:docPr id="26" name="Picture 26" descr="E:\STUDY\AllLearnWork\School\16HCB1\16HCB\HK3\PhanTichVaQuanLyYeuCauPhanMem\YCPM-HCDH\DoAn16HCB\FinalDocument\2_Tailieumohinhhoayeucau\jpg\23 - Post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TUDY\AllLearnWork\School\16HCB1\16HCB\HK3\PhanTichVaQuanLyYeuCauPhanMem\YCPM-HCDH\DoAn16HCB\FinalDocument\2_Tailieumohinhhoayeucau\jpg\23 - Post Commen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508" w14:textId="74605FC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Đánh giá câu trả lời</w:t>
      </w:r>
    </w:p>
    <w:p w14:paraId="723D992B" w14:textId="45EB8CE5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4ED5E9E4" wp14:editId="5B0ABC6D">
            <wp:extent cx="6257925" cy="4286250"/>
            <wp:effectExtent l="0" t="0" r="9525" b="0"/>
            <wp:docPr id="27" name="Picture 27" descr="E:\STUDY\AllLearnWork\School\16HCB1\16HCB\HK3\PhanTichVaQuanLyYeuCauPhanMem\YCPM-HCDH\DoAn16HCB\FinalDocument\2_Tailieumohinhhoayeucau\jpg\24 - Vo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TUDY\AllLearnWork\School\16HCB1\16HCB\HK3\PhanTichVaQuanLyYeuCauPhanMem\YCPM-HCDH\DoAn16HCB\FinalDocument\2_Tailieumohinhhoayeucau\jpg\24 - Vote Comme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1D92" w14:textId="4EC86913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Cập nhật câu hỏi</w:t>
      </w:r>
    </w:p>
    <w:p w14:paraId="78890B39" w14:textId="07390910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1EC334AD" wp14:editId="2EBF980D">
            <wp:extent cx="6496050" cy="6038850"/>
            <wp:effectExtent l="0" t="0" r="0" b="0"/>
            <wp:docPr id="28" name="Picture 28" descr="E:\STUDY\AllLearnWork\School\16HCB1\16HCB\HK3\PhanTichVaQuanLyYeuCauPhanMem\YCPM-HCDH\DoAn16HCB\FinalDocument\2_Tailieumohinhhoayeucau\jpg\25 - Upda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TUDY\AllLearnWork\School\16HCB1\16HCB\HK3\PhanTichVaQuanLyYeuCauPhanMem\YCPM-HCDH\DoAn16HCB\FinalDocument\2_Tailieumohinhhoayeucau\jpg\25 - Update Commen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EFBF" w14:textId="2C889176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Xóa câu hỏi</w:t>
      </w:r>
    </w:p>
    <w:p w14:paraId="321D523A" w14:textId="741AA516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0E569CB5" wp14:editId="47E69623">
            <wp:extent cx="5648325" cy="4819650"/>
            <wp:effectExtent l="0" t="0" r="9525" b="0"/>
            <wp:docPr id="29" name="Picture 29" descr="E:\STUDY\AllLearnWork\School\16HCB1\16HCB\HK3\PhanTichVaQuanLyYeuCauPhanMem\YCPM-HCDH\DoAn16HCB\FinalDocument\2_Tailieumohinhhoayeucau\jpg\26 - Dele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TUDY\AllLearnWork\School\16HCB1\16HCB\HK3\PhanTichVaQuanLyYeuCauPhanMem\YCPM-HCDH\DoAn16HCB\FinalDocument\2_Tailieumohinhhoayeucau\jpg\26 - Delete Commen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84DB" w14:textId="0FF39195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Chat với chuyên gia</w:t>
      </w:r>
    </w:p>
    <w:p w14:paraId="3D3C3E2B" w14:textId="2800C951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208C5251" wp14:editId="53B02824">
            <wp:extent cx="6343650" cy="4286250"/>
            <wp:effectExtent l="0" t="0" r="0" b="0"/>
            <wp:docPr id="30" name="Picture 30" descr="E:\STUDY\AllLearnWork\School\16HCB1\16HCB\HK3\PhanTichVaQuanLyYeuCauPhanMem\YCPM-HCDH\DoAn16HCB\FinalDocument\2_Tailieumohinhhoayeucau\jpg\27 - Chat With Exp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TUDY\AllLearnWork\School\16HCB1\16HCB\HK3\PhanTichVaQuanLyYeuCauPhanMem\YCPM-HCDH\DoAn16HCB\FinalDocument\2_Tailieumohinhhoayeucau\jpg\27 - Chat With Exper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007D" w14:textId="596552D6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Liên kết với tài khoản facebook hoặc google</w:t>
      </w:r>
    </w:p>
    <w:p w14:paraId="4137F2E8" w14:textId="57047E78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3AB0D91" wp14:editId="7F6AF501">
            <wp:extent cx="6858000" cy="4266000"/>
            <wp:effectExtent l="0" t="0" r="0" b="1270"/>
            <wp:docPr id="31" name="Picture 31" descr="E:\STUDY\AllLearnWork\School\16HCB1\16HCB\HK3\PhanTichVaQuanLyYeuCauPhanMem\YCPM-HCDH\DoAn16HCB\FinalDocument\2_Tailieumohinhhoayeucau\jpg\28 - Connect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TUDY\AllLearnWork\School\16HCB1\16HCB\HK3\PhanTichVaQuanLyYeuCauPhanMem\YCPM-HCDH\DoAn16HCB\FinalDocument\2_Tailieumohinhhoayeucau\jpg\28 - Connect Accoun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EDE" w14:textId="7B6338DB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Kích hoạt tài khoản</w:t>
      </w:r>
    </w:p>
    <w:p w14:paraId="45462159" w14:textId="4D6A4CCD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15001F74" wp14:editId="6D91F612">
            <wp:extent cx="6858000" cy="4966138"/>
            <wp:effectExtent l="0" t="0" r="0" b="6350"/>
            <wp:docPr id="32" name="Picture 32" descr="E:\STUDY\AllLearnWork\School\16HCB1\16HCB\HK3\PhanTichVaQuanLyYeuCauPhanMem\YCPM-HCDH\DoAn16HCB\FinalDocument\2_Tailieumohinhhoayeucau\jpg\29 - Active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TUDY\AllLearnWork\School\16HCB1\16HCB\HK3\PhanTichVaQuanLyYeuCauPhanMem\YCPM-HCDH\DoAn16HCB\FinalDocument\2_Tailieumohinhhoayeucau\jpg\29 - Active Accoun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11A1" w14:textId="3F5999AE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Thêm tài liệu vào giỏ hang</w:t>
      </w:r>
    </w:p>
    <w:p w14:paraId="77674FEF" w14:textId="50693771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Tải tài liệu</w:t>
      </w:r>
    </w:p>
    <w:p w14:paraId="32FDDF38" w14:textId="74DB0EA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Xem chi tiết giỏ hang</w:t>
      </w:r>
    </w:p>
    <w:p w14:paraId="6731F0F8" w14:textId="183CA93A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Cập nhật giỏ hang</w:t>
      </w:r>
    </w:p>
    <w:p w14:paraId="39C67ED6" w14:textId="6C99BBFF" w:rsidR="00E50EC9" w:rsidRPr="008F4302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>Thanh toán</w:t>
      </w:r>
    </w:p>
    <w:sectPr w:rsidR="00E50EC9" w:rsidRPr="008F4302" w:rsidSect="006E53C5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540" w:right="720" w:bottom="720" w:left="720" w:header="709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E7BCB" w14:textId="77777777" w:rsidR="00EF71D0" w:rsidRDefault="00EF71D0">
      <w:r>
        <w:separator/>
      </w:r>
    </w:p>
    <w:p w14:paraId="0E301E40" w14:textId="77777777" w:rsidR="00EF71D0" w:rsidRDefault="00EF71D0"/>
  </w:endnote>
  <w:endnote w:type="continuationSeparator" w:id="0">
    <w:p w14:paraId="4BE92FBA" w14:textId="77777777" w:rsidR="00EF71D0" w:rsidRDefault="00EF71D0">
      <w:r>
        <w:continuationSeparator/>
      </w:r>
    </w:p>
    <w:p w14:paraId="4BD8CD29" w14:textId="77777777" w:rsidR="00EF71D0" w:rsidRDefault="00EF71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F7FEB" w14:textId="77777777" w:rsidR="004312F5" w:rsidRDefault="004312F5" w:rsidP="00635B47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BAAA2" w14:textId="77777777" w:rsidR="004312F5" w:rsidRPr="007B1D76" w:rsidRDefault="004312F5" w:rsidP="00332C21">
    <w:pPr>
      <w:pStyle w:val="Footer"/>
      <w:tabs>
        <w:tab w:val="clear" w:pos="9360"/>
        <w:tab w:val="left" w:pos="1320"/>
        <w:tab w:val="right" w:pos="10348"/>
        <w:tab w:val="right" w:pos="10800"/>
      </w:tabs>
      <w:spacing w:before="240" w:after="0" w:line="220" w:lineRule="exact"/>
      <w:jc w:val="left"/>
      <w:rPr>
        <w:b/>
        <w:i/>
        <w:color w:val="FF6600" w:themeColor="accent2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4D4078" w14:textId="77777777" w:rsidR="00EF71D0" w:rsidRDefault="00EF71D0">
      <w:r>
        <w:separator/>
      </w:r>
    </w:p>
    <w:p w14:paraId="51AF259E" w14:textId="77777777" w:rsidR="00EF71D0" w:rsidRDefault="00EF71D0"/>
  </w:footnote>
  <w:footnote w:type="continuationSeparator" w:id="0">
    <w:p w14:paraId="6F5C8C47" w14:textId="77777777" w:rsidR="00EF71D0" w:rsidRDefault="00EF71D0">
      <w:r>
        <w:continuationSeparator/>
      </w:r>
    </w:p>
    <w:p w14:paraId="4C7E7475" w14:textId="77777777" w:rsidR="00EF71D0" w:rsidRDefault="00EF71D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17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17"/>
    </w:tblGrid>
    <w:tr w:rsidR="004312F5" w:rsidRPr="00146892" w14:paraId="591244FC" w14:textId="77777777" w:rsidTr="007B1D76">
      <w:tc>
        <w:tcPr>
          <w:tcW w:w="10817" w:type="dxa"/>
          <w:tcMar>
            <w:left w:w="0" w:type="dxa"/>
            <w:right w:w="0" w:type="dxa"/>
          </w:tcMar>
        </w:tcPr>
        <w:p w14:paraId="62D679FA" w14:textId="77777777" w:rsidR="004312F5" w:rsidRPr="003A33E2" w:rsidRDefault="004312F5">
          <w:pPr>
            <w:pStyle w:val="Header-Left"/>
            <w:rPr>
              <w:lang w:val="fr-FR"/>
            </w:rPr>
          </w:pPr>
          <w:r w:rsidRPr="00D4408A">
            <w:rPr>
              <w:bCs/>
              <w:noProof/>
              <w:kern w:val="60"/>
              <w:sz w:val="50"/>
              <w:szCs w:val="60"/>
            </w:rPr>
            <w:drawing>
              <wp:anchor distT="0" distB="0" distL="114300" distR="114300" simplePos="0" relativeHeight="251661312" behindDoc="0" locked="0" layoutInCell="1" allowOverlap="1" wp14:anchorId="03E5106E" wp14:editId="05B410AD">
                <wp:simplePos x="0" y="0"/>
                <wp:positionH relativeFrom="column">
                  <wp:posOffset>5829300</wp:posOffset>
                </wp:positionH>
                <wp:positionV relativeFrom="paragraph">
                  <wp:posOffset>203961</wp:posOffset>
                </wp:positionV>
                <wp:extent cx="1026160" cy="804956"/>
                <wp:effectExtent l="0" t="0" r="0" b="8255"/>
                <wp:wrapNone/>
                <wp:docPr id="3" name="Picture 3" descr="Macintosh HD:Users:DucHuy:Downloads:logo-khtn 200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Macintosh HD:Users:DucHuy:Downloads:logo-khtn 200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6712" cy="805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CED573B" w14:textId="77777777" w:rsidR="004312F5" w:rsidRPr="003A33E2" w:rsidRDefault="004312F5">
    <w:pPr>
      <w:pStyle w:val="NoSpaceBetween"/>
      <w:rPr>
        <w:lang w:val="fr-FR"/>
      </w:rPr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:rsidRPr="00146892" w14:paraId="74B4344D" w14:textId="77777777">
      <w:tc>
        <w:tcPr>
          <w:tcW w:w="3240" w:type="dxa"/>
          <w:shd w:val="clear" w:color="auto" w:fill="990000" w:themeFill="accent1"/>
        </w:tcPr>
        <w:p w14:paraId="28384A8D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1800" w:type="dxa"/>
          <w:shd w:val="clear" w:color="auto" w:fill="FF6600" w:themeFill="accent2"/>
        </w:tcPr>
        <w:p w14:paraId="1290CE14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5760" w:type="dxa"/>
          <w:shd w:val="clear" w:color="auto" w:fill="99CC00" w:themeFill="accent4"/>
        </w:tcPr>
        <w:p w14:paraId="583E9A59" w14:textId="77777777" w:rsidR="004312F5" w:rsidRPr="003A33E2" w:rsidRDefault="004312F5">
          <w:pPr>
            <w:rPr>
              <w:lang w:val="fr-FR"/>
            </w:rPr>
          </w:pPr>
        </w:p>
      </w:tc>
    </w:tr>
  </w:tbl>
  <w:p w14:paraId="4047645C" w14:textId="77777777" w:rsidR="004312F5" w:rsidRDefault="004312F5" w:rsidP="006E53C5">
    <w:pPr>
      <w:pStyle w:val="Header"/>
      <w:spacing w:after="320"/>
      <w:rPr>
        <w:noProof/>
      </w:rPr>
    </w:pPr>
    <w:r w:rsidRPr="006E53C5">
      <w:rPr>
        <w:b/>
        <w:i/>
        <w:color w:val="0080FF"/>
      </w:rPr>
      <w:t>Page:</w:t>
    </w:r>
    <w:r>
      <w:t xml:space="preserve"> </w:t>
    </w:r>
    <w:r w:rsidRPr="006E53C5">
      <w:rPr>
        <w:b/>
        <w:i/>
        <w:color w:val="FF6600"/>
      </w:rPr>
      <w:fldChar w:fldCharType="begin"/>
    </w:r>
    <w:r w:rsidRPr="006E53C5">
      <w:rPr>
        <w:b/>
        <w:i/>
        <w:color w:val="FF6600"/>
      </w:rPr>
      <w:instrText xml:space="preserve"> page </w:instrText>
    </w:r>
    <w:r w:rsidRPr="006E53C5">
      <w:rPr>
        <w:b/>
        <w:i/>
        <w:color w:val="FF6600"/>
      </w:rPr>
      <w:fldChar w:fldCharType="separate"/>
    </w:r>
    <w:r w:rsidR="00F80487">
      <w:rPr>
        <w:b/>
        <w:i/>
        <w:noProof/>
        <w:color w:val="FF6600"/>
      </w:rPr>
      <w:t>1</w:t>
    </w:r>
    <w:r w:rsidRPr="006E53C5">
      <w:rPr>
        <w:b/>
        <w:i/>
        <w:noProof/>
        <w:color w:val="FF6600"/>
      </w:rPr>
      <w:fldChar w:fldCharType="end"/>
    </w:r>
  </w:p>
  <w:p w14:paraId="0DE1F6F7" w14:textId="77777777" w:rsidR="004312F5" w:rsidRDefault="004312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05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245"/>
      <w:gridCol w:w="5760"/>
    </w:tblGrid>
    <w:tr w:rsidR="004312F5" w14:paraId="0D469D2D" w14:textId="77777777" w:rsidTr="007B1D76">
      <w:tc>
        <w:tcPr>
          <w:tcW w:w="5245" w:type="dxa"/>
          <w:tcMar>
            <w:left w:w="0" w:type="dxa"/>
            <w:right w:w="0" w:type="dxa"/>
          </w:tcMar>
        </w:tcPr>
        <w:p w14:paraId="17A7C3ED" w14:textId="77777777" w:rsidR="004312F5" w:rsidRDefault="004312F5">
          <w:pPr>
            <w:pStyle w:val="Header-Left"/>
          </w:pPr>
          <w:r>
            <w:fldChar w:fldCharType="begin"/>
          </w:r>
          <w:r>
            <w:instrText xml:space="preserve"> PLACEHOLDER </w:instrText>
          </w:r>
          <w:r>
            <w:fldChar w:fldCharType="begin"/>
          </w:r>
          <w:r>
            <w:instrText xml:space="preserve"> IF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instrText xml:space="preserve">="" "Organization"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fldChar w:fldCharType="separate"/>
          </w:r>
          <w:r>
            <w:rPr>
              <w:noProof/>
            </w:rPr>
            <w:instrText>University of Science</w:instrText>
          </w:r>
          <w:r>
            <w:fldChar w:fldCharType="end"/>
          </w:r>
          <w:r>
            <w:instrText xml:space="preserve"> \* MERGEFORMAT</w:instrText>
          </w:r>
          <w:r>
            <w:fldChar w:fldCharType="separate"/>
          </w:r>
          <w:r w:rsidR="006E194F">
            <w:t>University</w:t>
          </w:r>
          <w:r w:rsidR="006E194F">
            <w:rPr>
              <w:noProof/>
            </w:rPr>
            <w:t xml:space="preserve"> of Science</w:t>
          </w:r>
          <w:r>
            <w:fldChar w:fldCharType="end"/>
          </w:r>
          <w:r>
            <w:t>, HCMC</w:t>
          </w:r>
        </w:p>
      </w:tc>
      <w:tc>
        <w:tcPr>
          <w:tcW w:w="5760" w:type="dxa"/>
          <w:tcMar>
            <w:left w:w="0" w:type="dxa"/>
            <w:right w:w="0" w:type="dxa"/>
          </w:tcMar>
        </w:tcPr>
        <w:p w14:paraId="1A140669" w14:textId="77777777" w:rsidR="004312F5" w:rsidRDefault="004312F5">
          <w:pPr>
            <w:pStyle w:val="Header-Right"/>
          </w:pPr>
        </w:p>
      </w:tc>
    </w:tr>
  </w:tbl>
  <w:p w14:paraId="69086F35" w14:textId="77777777" w:rsidR="004312F5" w:rsidRDefault="004312F5">
    <w:pPr>
      <w:pStyle w:val="NoSpaceBetween"/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14:paraId="522913C4" w14:textId="77777777">
      <w:tc>
        <w:tcPr>
          <w:tcW w:w="3240" w:type="dxa"/>
          <w:shd w:val="clear" w:color="auto" w:fill="990000" w:themeFill="accent1"/>
        </w:tcPr>
        <w:p w14:paraId="039F3660" w14:textId="77777777" w:rsidR="004312F5" w:rsidRDefault="004312F5"/>
      </w:tc>
      <w:tc>
        <w:tcPr>
          <w:tcW w:w="1800" w:type="dxa"/>
          <w:shd w:val="clear" w:color="auto" w:fill="FF6600" w:themeFill="accent2"/>
        </w:tcPr>
        <w:p w14:paraId="0DF5A67E" w14:textId="77777777" w:rsidR="004312F5" w:rsidRDefault="004312F5"/>
      </w:tc>
      <w:tc>
        <w:tcPr>
          <w:tcW w:w="5760" w:type="dxa"/>
          <w:shd w:val="clear" w:color="auto" w:fill="99CC00" w:themeFill="accent4"/>
        </w:tcPr>
        <w:p w14:paraId="2400EA4B" w14:textId="77777777" w:rsidR="004312F5" w:rsidRDefault="004312F5"/>
      </w:tc>
    </w:tr>
  </w:tbl>
  <w:p w14:paraId="0CE81BD9" w14:textId="77777777" w:rsidR="004312F5" w:rsidRDefault="004312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" o:bullet="t">
        <v:imagedata r:id="rId1" o:title="msoCC98"/>
      </v:shape>
    </w:pict>
  </w:numPicBullet>
  <w:abstractNum w:abstractNumId="0" w15:restartNumberingAfterBreak="0">
    <w:nsid w:val="FFFFFF7C"/>
    <w:multiLevelType w:val="singleLevel"/>
    <w:tmpl w:val="58622BE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676C32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A2A0B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322A50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EBE47F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3A421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CE82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B0C95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F260AB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C6C82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612F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A980E9E"/>
    <w:multiLevelType w:val="hybridMultilevel"/>
    <w:tmpl w:val="F5CA0B62"/>
    <w:lvl w:ilvl="0" w:tplc="6E948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59E14B0"/>
    <w:multiLevelType w:val="hybridMultilevel"/>
    <w:tmpl w:val="A96AE396"/>
    <w:lvl w:ilvl="0" w:tplc="9E081E26">
      <w:start w:val="1"/>
      <w:numFmt w:val="bullet"/>
      <w:pStyle w:val="BaiTap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A6590"/>
    <w:multiLevelType w:val="hybridMultilevel"/>
    <w:tmpl w:val="7B8623F2"/>
    <w:lvl w:ilvl="0" w:tplc="80466DB0">
      <w:start w:val="1"/>
      <w:numFmt w:val="decimal"/>
      <w:pStyle w:val="step"/>
      <w:lvlText w:val="Bước %1."/>
      <w:lvlJc w:val="left"/>
      <w:pPr>
        <w:ind w:left="720" w:hanging="360"/>
      </w:pPr>
      <w:rPr>
        <w:rFonts w:hint="default"/>
        <w:b/>
        <w:bCs/>
        <w:i/>
        <w:iCs/>
        <w:color w:val="FF6600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D78B9"/>
    <w:multiLevelType w:val="hybridMultilevel"/>
    <w:tmpl w:val="1012D954"/>
    <w:lvl w:ilvl="0" w:tplc="0DFE18F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C379D"/>
    <w:multiLevelType w:val="hybridMultilevel"/>
    <w:tmpl w:val="5D94607A"/>
    <w:lvl w:ilvl="0" w:tplc="883E5B76">
      <w:start w:val="1"/>
      <w:numFmt w:val="bullet"/>
      <w:pStyle w:val="Para1"/>
      <w:lvlText w:val="-"/>
      <w:lvlJc w:val="left"/>
      <w:pPr>
        <w:ind w:left="786" w:hanging="360"/>
      </w:pPr>
      <w:rPr>
        <w:rFonts w:ascii="Calibri" w:eastAsiaTheme="minorEastAsia" w:hAnsi="Calibri" w:cstheme="minorBidi" w:hint="default"/>
        <w:color w:val="auto"/>
      </w:rPr>
    </w:lvl>
    <w:lvl w:ilvl="1" w:tplc="C12435A2">
      <w:start w:val="1"/>
      <w:numFmt w:val="bullet"/>
      <w:pStyle w:val="Para2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6FD04044"/>
    <w:multiLevelType w:val="hybridMultilevel"/>
    <w:tmpl w:val="73EA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135E4"/>
    <w:multiLevelType w:val="hybridMultilevel"/>
    <w:tmpl w:val="604C9A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8D49C0"/>
    <w:multiLevelType w:val="hybridMultilevel"/>
    <w:tmpl w:val="FD8C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3"/>
  </w:num>
  <w:num w:numId="13">
    <w:abstractNumId w:val="15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7"/>
  </w:num>
  <w:num w:numId="18">
    <w:abstractNumId w:val="18"/>
  </w:num>
  <w:num w:numId="19">
    <w:abstractNumId w:val="10"/>
  </w:num>
  <w:num w:numId="20">
    <w:abstractNumId w:val="10"/>
  </w:num>
  <w:num w:numId="21">
    <w:abstractNumId w:val="10"/>
  </w:num>
  <w:num w:numId="22">
    <w:abstractNumId w:val="14"/>
  </w:num>
  <w:num w:numId="23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4096" w:nlCheck="1" w:checkStyle="0"/>
  <w:activeWritingStyle w:appName="MSWord" w:lang="en-US" w:vendorID="64" w:dllVersion="131078" w:nlCheck="1" w:checkStyle="1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E03E14"/>
    <w:rsid w:val="00006522"/>
    <w:rsid w:val="00006A38"/>
    <w:rsid w:val="000239BF"/>
    <w:rsid w:val="000451CA"/>
    <w:rsid w:val="00062B59"/>
    <w:rsid w:val="0007689B"/>
    <w:rsid w:val="00081CDD"/>
    <w:rsid w:val="00087B8A"/>
    <w:rsid w:val="00093DDB"/>
    <w:rsid w:val="000B1465"/>
    <w:rsid w:val="000B5F46"/>
    <w:rsid w:val="000B7B1F"/>
    <w:rsid w:val="000C4C68"/>
    <w:rsid w:val="000D42F1"/>
    <w:rsid w:val="000E1D90"/>
    <w:rsid w:val="000E54EC"/>
    <w:rsid w:val="00115F75"/>
    <w:rsid w:val="00126CD2"/>
    <w:rsid w:val="00146892"/>
    <w:rsid w:val="00195289"/>
    <w:rsid w:val="001A5729"/>
    <w:rsid w:val="001D0085"/>
    <w:rsid w:val="001E2D83"/>
    <w:rsid w:val="002032BB"/>
    <w:rsid w:val="00207338"/>
    <w:rsid w:val="00233E92"/>
    <w:rsid w:val="0025504C"/>
    <w:rsid w:val="00257BBF"/>
    <w:rsid w:val="002625DF"/>
    <w:rsid w:val="0027078C"/>
    <w:rsid w:val="00274205"/>
    <w:rsid w:val="0028619E"/>
    <w:rsid w:val="002A6E1E"/>
    <w:rsid w:val="002B7003"/>
    <w:rsid w:val="002F44BA"/>
    <w:rsid w:val="00300DFA"/>
    <w:rsid w:val="00310170"/>
    <w:rsid w:val="003314BE"/>
    <w:rsid w:val="00332C21"/>
    <w:rsid w:val="00360697"/>
    <w:rsid w:val="003664D9"/>
    <w:rsid w:val="003719EC"/>
    <w:rsid w:val="0039541D"/>
    <w:rsid w:val="003A33E2"/>
    <w:rsid w:val="003C789F"/>
    <w:rsid w:val="003E2CB7"/>
    <w:rsid w:val="003E34A0"/>
    <w:rsid w:val="003F1B27"/>
    <w:rsid w:val="004062BC"/>
    <w:rsid w:val="00412A50"/>
    <w:rsid w:val="0042499D"/>
    <w:rsid w:val="004312F5"/>
    <w:rsid w:val="00454952"/>
    <w:rsid w:val="00461422"/>
    <w:rsid w:val="004B7BC4"/>
    <w:rsid w:val="004C7705"/>
    <w:rsid w:val="004D013F"/>
    <w:rsid w:val="004E53EE"/>
    <w:rsid w:val="004E6230"/>
    <w:rsid w:val="004F1EF4"/>
    <w:rsid w:val="005058D4"/>
    <w:rsid w:val="0050719B"/>
    <w:rsid w:val="00536746"/>
    <w:rsid w:val="0054613D"/>
    <w:rsid w:val="00552636"/>
    <w:rsid w:val="00556F8D"/>
    <w:rsid w:val="005641FB"/>
    <w:rsid w:val="0056659C"/>
    <w:rsid w:val="00566BBD"/>
    <w:rsid w:val="005717F4"/>
    <w:rsid w:val="00582C7E"/>
    <w:rsid w:val="005949A2"/>
    <w:rsid w:val="005B543F"/>
    <w:rsid w:val="005C1E26"/>
    <w:rsid w:val="005D26E2"/>
    <w:rsid w:val="005D6F73"/>
    <w:rsid w:val="005F0520"/>
    <w:rsid w:val="005F45E4"/>
    <w:rsid w:val="006023BF"/>
    <w:rsid w:val="00627095"/>
    <w:rsid w:val="00635B47"/>
    <w:rsid w:val="006515E2"/>
    <w:rsid w:val="0065173B"/>
    <w:rsid w:val="006573E4"/>
    <w:rsid w:val="006B1097"/>
    <w:rsid w:val="006C2D00"/>
    <w:rsid w:val="006D4B6F"/>
    <w:rsid w:val="006D7C9C"/>
    <w:rsid w:val="006E194F"/>
    <w:rsid w:val="006E53C5"/>
    <w:rsid w:val="006F51E6"/>
    <w:rsid w:val="00702D79"/>
    <w:rsid w:val="00705C25"/>
    <w:rsid w:val="0072068F"/>
    <w:rsid w:val="00742D8C"/>
    <w:rsid w:val="00751494"/>
    <w:rsid w:val="0075322F"/>
    <w:rsid w:val="0075455C"/>
    <w:rsid w:val="00771977"/>
    <w:rsid w:val="00777FE8"/>
    <w:rsid w:val="00786F74"/>
    <w:rsid w:val="00790712"/>
    <w:rsid w:val="00791F31"/>
    <w:rsid w:val="007B1D76"/>
    <w:rsid w:val="007C733F"/>
    <w:rsid w:val="007D58BB"/>
    <w:rsid w:val="007F587D"/>
    <w:rsid w:val="00804876"/>
    <w:rsid w:val="008105B2"/>
    <w:rsid w:val="008240F7"/>
    <w:rsid w:val="008318F5"/>
    <w:rsid w:val="00857E62"/>
    <w:rsid w:val="008650CC"/>
    <w:rsid w:val="00883FC2"/>
    <w:rsid w:val="008A206B"/>
    <w:rsid w:val="008A5864"/>
    <w:rsid w:val="008A5911"/>
    <w:rsid w:val="008B0905"/>
    <w:rsid w:val="008B789E"/>
    <w:rsid w:val="008B78A1"/>
    <w:rsid w:val="008C70B6"/>
    <w:rsid w:val="008E3146"/>
    <w:rsid w:val="008F16F1"/>
    <w:rsid w:val="008F4302"/>
    <w:rsid w:val="008F7464"/>
    <w:rsid w:val="009048DD"/>
    <w:rsid w:val="00906BCE"/>
    <w:rsid w:val="00921712"/>
    <w:rsid w:val="00932B61"/>
    <w:rsid w:val="00940272"/>
    <w:rsid w:val="00954C83"/>
    <w:rsid w:val="00956C9C"/>
    <w:rsid w:val="009615BE"/>
    <w:rsid w:val="0096590F"/>
    <w:rsid w:val="00982CD1"/>
    <w:rsid w:val="00985782"/>
    <w:rsid w:val="00995F8B"/>
    <w:rsid w:val="009E2A7A"/>
    <w:rsid w:val="00A00E0F"/>
    <w:rsid w:val="00A22099"/>
    <w:rsid w:val="00A235D1"/>
    <w:rsid w:val="00A40FF9"/>
    <w:rsid w:val="00A45CC5"/>
    <w:rsid w:val="00A637C3"/>
    <w:rsid w:val="00A824DE"/>
    <w:rsid w:val="00A85CA6"/>
    <w:rsid w:val="00AC27A1"/>
    <w:rsid w:val="00AD7449"/>
    <w:rsid w:val="00AE2C64"/>
    <w:rsid w:val="00AF2567"/>
    <w:rsid w:val="00AF2A04"/>
    <w:rsid w:val="00B14E47"/>
    <w:rsid w:val="00B3322D"/>
    <w:rsid w:val="00B6356D"/>
    <w:rsid w:val="00B77EB5"/>
    <w:rsid w:val="00B87C8B"/>
    <w:rsid w:val="00BB5D77"/>
    <w:rsid w:val="00BC4FC9"/>
    <w:rsid w:val="00BD4493"/>
    <w:rsid w:val="00BE215E"/>
    <w:rsid w:val="00C13BC7"/>
    <w:rsid w:val="00C32C6C"/>
    <w:rsid w:val="00C33E43"/>
    <w:rsid w:val="00C42EA1"/>
    <w:rsid w:val="00C52471"/>
    <w:rsid w:val="00C6690E"/>
    <w:rsid w:val="00C67BF2"/>
    <w:rsid w:val="00C7130A"/>
    <w:rsid w:val="00C7324C"/>
    <w:rsid w:val="00C749A8"/>
    <w:rsid w:val="00C767BF"/>
    <w:rsid w:val="00C7685A"/>
    <w:rsid w:val="00C93848"/>
    <w:rsid w:val="00C943DF"/>
    <w:rsid w:val="00CB1255"/>
    <w:rsid w:val="00CB4BF6"/>
    <w:rsid w:val="00CC39CD"/>
    <w:rsid w:val="00CC52C9"/>
    <w:rsid w:val="00CD4F02"/>
    <w:rsid w:val="00CD6F73"/>
    <w:rsid w:val="00CE223D"/>
    <w:rsid w:val="00CE3423"/>
    <w:rsid w:val="00CE5C1D"/>
    <w:rsid w:val="00D16EA4"/>
    <w:rsid w:val="00D23D9B"/>
    <w:rsid w:val="00D26171"/>
    <w:rsid w:val="00D4408A"/>
    <w:rsid w:val="00D452B9"/>
    <w:rsid w:val="00D4632E"/>
    <w:rsid w:val="00D6454F"/>
    <w:rsid w:val="00D8676B"/>
    <w:rsid w:val="00D877A9"/>
    <w:rsid w:val="00DA6A5E"/>
    <w:rsid w:val="00DB69EE"/>
    <w:rsid w:val="00DD1520"/>
    <w:rsid w:val="00DE2ECC"/>
    <w:rsid w:val="00DF6A81"/>
    <w:rsid w:val="00E03E14"/>
    <w:rsid w:val="00E11000"/>
    <w:rsid w:val="00E15DB3"/>
    <w:rsid w:val="00E41352"/>
    <w:rsid w:val="00E4230F"/>
    <w:rsid w:val="00E427F7"/>
    <w:rsid w:val="00E50EC9"/>
    <w:rsid w:val="00E6249F"/>
    <w:rsid w:val="00E67F43"/>
    <w:rsid w:val="00E717F3"/>
    <w:rsid w:val="00E85510"/>
    <w:rsid w:val="00E85DB8"/>
    <w:rsid w:val="00EC25DC"/>
    <w:rsid w:val="00EC7101"/>
    <w:rsid w:val="00EF35A8"/>
    <w:rsid w:val="00EF71D0"/>
    <w:rsid w:val="00F11A22"/>
    <w:rsid w:val="00F17AE9"/>
    <w:rsid w:val="00F26294"/>
    <w:rsid w:val="00F5449A"/>
    <w:rsid w:val="00F5563A"/>
    <w:rsid w:val="00F612E7"/>
    <w:rsid w:val="00F7697A"/>
    <w:rsid w:val="00F80487"/>
    <w:rsid w:val="00F935A8"/>
    <w:rsid w:val="00F94BF6"/>
    <w:rsid w:val="00FA2FDC"/>
    <w:rsid w:val="00FC5E3D"/>
    <w:rsid w:val="00FD1FB1"/>
    <w:rsid w:val="00FD44CD"/>
    <w:rsid w:val="00FD5C81"/>
    <w:rsid w:val="00FD5CB1"/>
    <w:rsid w:val="00FE112C"/>
    <w:rsid w:val="00FE62E5"/>
    <w:rsid w:val="00FF3276"/>
    <w:rsid w:val="00FF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90EEAB"/>
  <w15:docId w15:val="{3682C0AA-B1A9-4C83-9D2D-BB7591B1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B5D7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rsid w:val="007B1D76"/>
    <w:pPr>
      <w:numPr>
        <w:numId w:val="11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rsid w:val="00777FE8"/>
    <w:pPr>
      <w:keepNext/>
      <w:keepLines/>
      <w:numPr>
        <w:ilvl w:val="1"/>
        <w:numId w:val="11"/>
      </w:numPr>
      <w:spacing w:before="200" w:after="100"/>
      <w:outlineLvl w:val="1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9541D"/>
    <w:pPr>
      <w:keepNext/>
      <w:keepLines/>
      <w:numPr>
        <w:ilvl w:val="2"/>
        <w:numId w:val="11"/>
      </w:numPr>
      <w:spacing w:before="200"/>
      <w:outlineLvl w:val="2"/>
    </w:pPr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5504C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5504C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5504C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5504C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5504C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5504C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D76"/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777FE8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er">
    <w:name w:val="header"/>
    <w:basedOn w:val="Normal"/>
    <w:link w:val="HeaderChar"/>
    <w:rsid w:val="0025504C"/>
    <w:pPr>
      <w:tabs>
        <w:tab w:val="center" w:pos="4680"/>
        <w:tab w:val="right" w:pos="9360"/>
      </w:tabs>
      <w:spacing w:after="720"/>
      <w:jc w:val="right"/>
    </w:pPr>
    <w:rPr>
      <w:color w:val="262626" w:themeColor="text1" w:themeTint="D9"/>
      <w:szCs w:val="24"/>
    </w:rPr>
  </w:style>
  <w:style w:type="character" w:customStyle="1" w:styleId="HeaderChar">
    <w:name w:val="Header Char"/>
    <w:basedOn w:val="DefaultParagraphFont"/>
    <w:link w:val="Header"/>
    <w:rsid w:val="0025504C"/>
    <w:rPr>
      <w:color w:val="262626" w:themeColor="text1" w:themeTint="D9"/>
      <w:sz w:val="24"/>
      <w:szCs w:val="24"/>
    </w:rPr>
  </w:style>
  <w:style w:type="paragraph" w:styleId="Footer">
    <w:name w:val="footer"/>
    <w:basedOn w:val="Normal"/>
    <w:link w:val="FooterChar"/>
    <w:rsid w:val="0025504C"/>
    <w:pPr>
      <w:tabs>
        <w:tab w:val="center" w:pos="4680"/>
        <w:tab w:val="right" w:pos="9360"/>
      </w:tabs>
      <w:spacing w:before="40" w:after="40"/>
      <w:jc w:val="center"/>
    </w:pPr>
    <w:rPr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25504C"/>
    <w:rPr>
      <w:color w:val="A6A6A6" w:themeColor="background1" w:themeShade="A6"/>
      <w:sz w:val="16"/>
      <w:szCs w:val="16"/>
    </w:rPr>
  </w:style>
  <w:style w:type="paragraph" w:customStyle="1" w:styleId="Header-Left">
    <w:name w:val="Header-Left"/>
    <w:basedOn w:val="Normal"/>
    <w:rsid w:val="0025504C"/>
    <w:pPr>
      <w:spacing w:before="1100"/>
      <w:ind w:left="43"/>
    </w:pPr>
    <w:rPr>
      <w:rFonts w:asciiTheme="majorHAnsi" w:eastAsiaTheme="majorEastAsia" w:hAnsiTheme="majorHAnsi" w:cstheme="majorBidi"/>
      <w:color w:val="FF6600" w:themeColor="accent2"/>
      <w:sz w:val="44"/>
    </w:rPr>
  </w:style>
  <w:style w:type="paragraph" w:customStyle="1" w:styleId="Header-Right">
    <w:name w:val="Header-Right"/>
    <w:basedOn w:val="Normal"/>
    <w:rsid w:val="0025504C"/>
    <w:pPr>
      <w:spacing w:before="1000"/>
      <w:ind w:right="43"/>
      <w:jc w:val="right"/>
    </w:pPr>
    <w:rPr>
      <w:color w:val="A6A6A6" w:themeColor="background1" w:themeShade="A6"/>
      <w:sz w:val="68"/>
    </w:rPr>
  </w:style>
  <w:style w:type="table" w:customStyle="1" w:styleId="TextTable">
    <w:name w:val="Text Table"/>
    <w:basedOn w:val="TableNormal"/>
    <w:rsid w:val="0025504C"/>
    <w:tblPr>
      <w:jc w:val="center"/>
      <w:tblBorders>
        <w:insideV w:val="single" w:sz="4" w:space="0" w:color="A6A6A6" w:themeColor="background1" w:themeShade="A6"/>
      </w:tblBorders>
      <w:tblCellMar>
        <w:left w:w="144" w:type="dxa"/>
        <w:right w:w="144" w:type="dxa"/>
      </w:tblCellMar>
    </w:tblPr>
    <w:trPr>
      <w:jc w:val="center"/>
    </w:trPr>
  </w:style>
  <w:style w:type="paragraph" w:customStyle="1" w:styleId="NoSpaceBetween">
    <w:name w:val="No Space Between"/>
    <w:basedOn w:val="Normal"/>
    <w:rsid w:val="0025504C"/>
    <w:rPr>
      <w:sz w:val="2"/>
    </w:rPr>
  </w:style>
  <w:style w:type="table" w:customStyle="1" w:styleId="HostTable-Borderless">
    <w:name w:val="Host Table - Borderless"/>
    <w:basedOn w:val="TableNormal"/>
    <w:rsid w:val="0025504C"/>
    <w:tblPr>
      <w:tblCellMar>
        <w:left w:w="0" w:type="dxa"/>
        <w:right w:w="0" w:type="dxa"/>
      </w:tblCellMar>
    </w:tblPr>
  </w:style>
  <w:style w:type="paragraph" w:styleId="BodyText">
    <w:name w:val="Body Text"/>
    <w:basedOn w:val="Normal"/>
    <w:link w:val="BodyTextChar"/>
    <w:rsid w:val="0025504C"/>
    <w:pPr>
      <w:spacing w:before="120" w:after="120"/>
    </w:pPr>
    <w:rPr>
      <w:color w:val="262626" w:themeColor="text1" w:themeTint="D9"/>
      <w:szCs w:val="20"/>
    </w:rPr>
  </w:style>
  <w:style w:type="character" w:customStyle="1" w:styleId="BodyTextChar">
    <w:name w:val="Body Text Char"/>
    <w:basedOn w:val="DefaultParagraphFont"/>
    <w:link w:val="BodyText"/>
    <w:rsid w:val="0025504C"/>
    <w:rPr>
      <w:color w:val="262626" w:themeColor="text1" w:themeTint="D9"/>
      <w:sz w:val="20"/>
      <w:szCs w:val="20"/>
    </w:rPr>
  </w:style>
  <w:style w:type="paragraph" w:styleId="Title">
    <w:name w:val="Title"/>
    <w:basedOn w:val="Normal"/>
    <w:next w:val="Normal"/>
    <w:link w:val="TitleChar"/>
    <w:rsid w:val="0025504C"/>
    <w:pPr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25504C"/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paragraph" w:styleId="ListBullet">
    <w:name w:val="List Bullet"/>
    <w:basedOn w:val="Normal"/>
    <w:rsid w:val="0025504C"/>
    <w:pPr>
      <w:numPr>
        <w:numId w:val="1"/>
      </w:numPr>
      <w:spacing w:before="120" w:after="120"/>
    </w:pPr>
    <w:rPr>
      <w:color w:val="262626" w:themeColor="text1" w:themeTint="D9"/>
    </w:rPr>
  </w:style>
  <w:style w:type="paragraph" w:styleId="Subtitle">
    <w:name w:val="Subtitle"/>
    <w:basedOn w:val="Normal"/>
    <w:next w:val="Normal"/>
    <w:link w:val="SubtitleChar"/>
    <w:rsid w:val="0025504C"/>
    <w:pPr>
      <w:numPr>
        <w:ilvl w:val="1"/>
      </w:numPr>
      <w:spacing w:before="80" w:after="320"/>
      <w:jc w:val="right"/>
    </w:pPr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25504C"/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paragraph" w:styleId="Date">
    <w:name w:val="Date"/>
    <w:basedOn w:val="Normal"/>
    <w:next w:val="Normal"/>
    <w:link w:val="DateChar"/>
    <w:rsid w:val="0025504C"/>
    <w:pPr>
      <w:jc w:val="right"/>
    </w:pPr>
    <w:rPr>
      <w:color w:val="A6A6A6" w:themeColor="background1" w:themeShade="A6"/>
      <w:szCs w:val="24"/>
    </w:rPr>
  </w:style>
  <w:style w:type="character" w:customStyle="1" w:styleId="DateChar">
    <w:name w:val="Date Char"/>
    <w:basedOn w:val="DefaultParagraphFont"/>
    <w:link w:val="Date"/>
    <w:rsid w:val="0025504C"/>
    <w:rPr>
      <w:color w:val="A6A6A6" w:themeColor="background1" w:themeShade="A6"/>
      <w:sz w:val="24"/>
      <w:szCs w:val="24"/>
    </w:rPr>
  </w:style>
  <w:style w:type="paragraph" w:styleId="FootnoteText">
    <w:name w:val="footnote text"/>
    <w:basedOn w:val="Normal"/>
    <w:link w:val="FootnoteTextChar"/>
    <w:rsid w:val="0025504C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25504C"/>
    <w:rPr>
      <w:sz w:val="20"/>
      <w:szCs w:val="20"/>
    </w:rPr>
  </w:style>
  <w:style w:type="character" w:styleId="FootnoteReference">
    <w:name w:val="footnote reference"/>
    <w:basedOn w:val="DefaultParagraphFont"/>
    <w:rsid w:val="0025504C"/>
    <w:rPr>
      <w:vertAlign w:val="superscript"/>
    </w:rPr>
  </w:style>
  <w:style w:type="paragraph" w:styleId="BalloonText">
    <w:name w:val="Balloon Text"/>
    <w:basedOn w:val="Normal"/>
    <w:link w:val="BalloonText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5504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semiHidden/>
    <w:rsid w:val="0025504C"/>
    <w:rPr>
      <w:color w:val="808080"/>
    </w:rPr>
  </w:style>
  <w:style w:type="paragraph" w:styleId="Bibliography">
    <w:name w:val="Bibliography"/>
    <w:basedOn w:val="Normal"/>
    <w:next w:val="Normal"/>
    <w:semiHidden/>
    <w:unhideWhenUsed/>
    <w:rsid w:val="0025504C"/>
  </w:style>
  <w:style w:type="paragraph" w:styleId="BlockText">
    <w:name w:val="Block Text"/>
    <w:basedOn w:val="Normal"/>
    <w:semiHidden/>
    <w:unhideWhenUsed/>
    <w:rsid w:val="0025504C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25504C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25504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25504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25504C"/>
    <w:pPr>
      <w:spacing w:before="0" w:after="0"/>
      <w:ind w:firstLine="360"/>
    </w:pPr>
    <w:rPr>
      <w:color w:val="auto"/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25504C"/>
    <w:rPr>
      <w:color w:val="262626" w:themeColor="text1" w:themeTint="D9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25504C"/>
    <w:rPr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25504C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25504C"/>
    <w:rPr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25504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25504C"/>
    <w:rPr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25504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25504C"/>
    <w:rPr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786F74"/>
    <w:pPr>
      <w:spacing w:after="200"/>
      <w:jc w:val="center"/>
    </w:pPr>
    <w:rPr>
      <w:bCs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25504C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25504C"/>
    <w:rPr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25504C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550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550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5504C"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25504C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25504C"/>
  </w:style>
  <w:style w:type="character" w:customStyle="1" w:styleId="E-mailSignatureChar">
    <w:name w:val="E-mail Signature Char"/>
    <w:basedOn w:val="DefaultParagraphFont"/>
    <w:link w:val="E-mailSignature"/>
    <w:semiHidden/>
    <w:rsid w:val="0025504C"/>
    <w:rPr>
      <w:sz w:val="20"/>
    </w:rPr>
  </w:style>
  <w:style w:type="paragraph" w:styleId="EndnoteText">
    <w:name w:val="endnote text"/>
    <w:basedOn w:val="Normal"/>
    <w:link w:val="EndnoteTextChar"/>
    <w:semiHidden/>
    <w:unhideWhenUsed/>
    <w:rsid w:val="0025504C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5504C"/>
    <w:rPr>
      <w:sz w:val="20"/>
      <w:szCs w:val="20"/>
    </w:rPr>
  </w:style>
  <w:style w:type="paragraph" w:styleId="EnvelopeAddress">
    <w:name w:val="envelope address"/>
    <w:basedOn w:val="Normal"/>
    <w:semiHidden/>
    <w:unhideWhenUsed/>
    <w:rsid w:val="0025504C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semiHidden/>
    <w:unhideWhenUsed/>
    <w:rsid w:val="0025504C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rsid w:val="0039541D"/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character" w:customStyle="1" w:styleId="Heading4Char">
    <w:name w:val="Heading 4 Char"/>
    <w:basedOn w:val="DefaultParagraphFont"/>
    <w:link w:val="Heading4"/>
    <w:rsid w:val="0025504C"/>
    <w:rPr>
      <w:rFonts w:asciiTheme="majorHAnsi" w:eastAsiaTheme="majorEastAsia" w:hAnsiTheme="majorHAnsi" w:cstheme="majorBidi"/>
      <w:b/>
      <w:bCs/>
      <w:i/>
      <w:iCs/>
      <w:color w:val="990000" w:themeColor="accent1"/>
      <w:sz w:val="24"/>
    </w:rPr>
  </w:style>
  <w:style w:type="character" w:customStyle="1" w:styleId="Heading5Char">
    <w:name w:val="Heading 5 Char"/>
    <w:basedOn w:val="DefaultParagraphFont"/>
    <w:link w:val="Heading5"/>
    <w:semiHidden/>
    <w:rsid w:val="0025504C"/>
    <w:rPr>
      <w:rFonts w:asciiTheme="majorHAnsi" w:eastAsiaTheme="majorEastAsia" w:hAnsiTheme="majorHAnsi" w:cstheme="majorBidi"/>
      <w:color w:val="4C000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25504C"/>
    <w:rPr>
      <w:rFonts w:asciiTheme="majorHAnsi" w:eastAsiaTheme="majorEastAsia" w:hAnsiTheme="majorHAnsi" w:cstheme="majorBidi"/>
      <w:i/>
      <w:iCs/>
      <w:color w:val="4C000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25504C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25504C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25504C"/>
    <w:rPr>
      <w:i/>
      <w:iCs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25504C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5504C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25504C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25504C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25504C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25504C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25504C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25504C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25504C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25504C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25504C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25504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25504C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25504C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25504C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25504C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25504C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25504C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25504C"/>
    <w:pPr>
      <w:ind w:left="1800" w:hanging="360"/>
      <w:contextualSpacing/>
    </w:pPr>
  </w:style>
  <w:style w:type="paragraph" w:styleId="ListBullet2">
    <w:name w:val="List Bullet 2"/>
    <w:basedOn w:val="Normal"/>
    <w:uiPriority w:val="36"/>
    <w:unhideWhenUsed/>
    <w:qFormat/>
    <w:rsid w:val="0025504C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25504C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25504C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25504C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25504C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25504C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25504C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25504C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25504C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25504C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25504C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25504C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25504C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25504C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25504C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2550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25504C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2550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25504C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qFormat/>
    <w:rsid w:val="0025504C"/>
    <w:rPr>
      <w:sz w:val="20"/>
    </w:rPr>
  </w:style>
  <w:style w:type="paragraph" w:styleId="NormalWeb">
    <w:name w:val="Normal (Web)"/>
    <w:basedOn w:val="Normal"/>
    <w:uiPriority w:val="99"/>
    <w:unhideWhenUsed/>
    <w:rsid w:val="0025504C"/>
    <w:rPr>
      <w:rFonts w:cs="Times New Roman"/>
      <w:szCs w:val="24"/>
    </w:rPr>
  </w:style>
  <w:style w:type="paragraph" w:styleId="NormalIndent">
    <w:name w:val="Normal Indent"/>
    <w:basedOn w:val="Normal"/>
    <w:semiHidden/>
    <w:unhideWhenUsed/>
    <w:rsid w:val="0025504C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25504C"/>
  </w:style>
  <w:style w:type="character" w:customStyle="1" w:styleId="NoteHeadingChar">
    <w:name w:val="Note Heading Char"/>
    <w:basedOn w:val="DefaultParagraphFont"/>
    <w:link w:val="NoteHeading"/>
    <w:semiHidden/>
    <w:rsid w:val="0025504C"/>
    <w:rPr>
      <w:sz w:val="20"/>
    </w:rPr>
  </w:style>
  <w:style w:type="paragraph" w:styleId="PlainText">
    <w:name w:val="Plain Text"/>
    <w:basedOn w:val="Normal"/>
    <w:link w:val="PlainTextChar"/>
    <w:semiHidden/>
    <w:unhideWhenUsed/>
    <w:rsid w:val="0025504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25504C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25504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25504C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25504C"/>
  </w:style>
  <w:style w:type="character" w:customStyle="1" w:styleId="SalutationChar">
    <w:name w:val="Salutation Char"/>
    <w:basedOn w:val="DefaultParagraphFont"/>
    <w:link w:val="Salutation"/>
    <w:semiHidden/>
    <w:rsid w:val="0025504C"/>
    <w:rPr>
      <w:sz w:val="20"/>
    </w:rPr>
  </w:style>
  <w:style w:type="paragraph" w:styleId="Signature">
    <w:name w:val="Signature"/>
    <w:basedOn w:val="Normal"/>
    <w:link w:val="SignatureChar"/>
    <w:semiHidden/>
    <w:unhideWhenUsed/>
    <w:rsid w:val="0025504C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25504C"/>
    <w:rPr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25504C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25504C"/>
  </w:style>
  <w:style w:type="paragraph" w:styleId="TOAHeading">
    <w:name w:val="toa heading"/>
    <w:basedOn w:val="Normal"/>
    <w:next w:val="Normal"/>
    <w:semiHidden/>
    <w:unhideWhenUsed/>
    <w:rsid w:val="0025504C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25504C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25504C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25504C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25504C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25504C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25504C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25504C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25504C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25504C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25504C"/>
    <w:pPr>
      <w:keepNext/>
      <w:keepLines/>
      <w:spacing w:before="480" w:after="0"/>
      <w:outlineLvl w:val="9"/>
    </w:pPr>
    <w:rPr>
      <w:b w:val="0"/>
      <w:color w:val="720000" w:themeColor="accent1" w:themeShade="BF"/>
    </w:rPr>
  </w:style>
  <w:style w:type="paragraph" w:customStyle="1" w:styleId="normal1">
    <w:name w:val="normal 1"/>
    <w:basedOn w:val="Normal"/>
    <w:rsid w:val="0096590F"/>
    <w:pPr>
      <w:spacing w:before="120" w:after="120"/>
      <w:ind w:firstLine="425"/>
      <w:jc w:val="both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C943DF"/>
    <w:rPr>
      <w:color w:val="660000" w:themeColor="hyperlink"/>
      <w:u w:val="single"/>
    </w:rPr>
  </w:style>
  <w:style w:type="paragraph" w:customStyle="1" w:styleId="step">
    <w:name w:val="step"/>
    <w:basedOn w:val="ListParagraph"/>
    <w:rsid w:val="0039541D"/>
    <w:pPr>
      <w:numPr>
        <w:numId w:val="12"/>
      </w:numPr>
      <w:tabs>
        <w:tab w:val="left" w:pos="1134"/>
      </w:tabs>
      <w:spacing w:before="120" w:after="120"/>
      <w:ind w:left="1134" w:hanging="1134"/>
    </w:pPr>
    <w:rPr>
      <w:sz w:val="26"/>
    </w:rPr>
  </w:style>
  <w:style w:type="paragraph" w:customStyle="1" w:styleId="img">
    <w:name w:val="img"/>
    <w:basedOn w:val="step"/>
    <w:rsid w:val="00CD4F02"/>
    <w:pPr>
      <w:numPr>
        <w:numId w:val="0"/>
      </w:numPr>
      <w:spacing w:before="240"/>
      <w:ind w:left="1134" w:hanging="1134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07689B"/>
    <w:rPr>
      <w:color w:val="CC3300" w:themeColor="followedHyperlink"/>
      <w:u w:val="single"/>
    </w:rPr>
  </w:style>
  <w:style w:type="table" w:styleId="TableGrid">
    <w:name w:val="Table Grid"/>
    <w:basedOn w:val="TableNormal"/>
    <w:uiPriority w:val="1"/>
    <w:rsid w:val="000B5F46"/>
    <w:rPr>
      <w:rFonts w:eastAsiaTheme="minorHAnsi"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2">
    <w:name w:val="Para 2"/>
    <w:basedOn w:val="normal1"/>
    <w:rsid w:val="003314BE"/>
    <w:pPr>
      <w:numPr>
        <w:ilvl w:val="1"/>
        <w:numId w:val="13"/>
      </w:numPr>
    </w:pPr>
  </w:style>
  <w:style w:type="paragraph" w:customStyle="1" w:styleId="Para1">
    <w:name w:val="Para 1"/>
    <w:basedOn w:val="normal1"/>
    <w:rsid w:val="003314BE"/>
    <w:pPr>
      <w:numPr>
        <w:numId w:val="13"/>
      </w:numPr>
    </w:pPr>
  </w:style>
  <w:style w:type="table" w:styleId="LightList-Accent1">
    <w:name w:val="Light List Accent 1"/>
    <w:basedOn w:val="TableNormal"/>
    <w:uiPriority w:val="61"/>
    <w:rsid w:val="00FD1FB1"/>
    <w:tblPr>
      <w:tblStyleRowBandSize w:val="1"/>
      <w:tblStyleColBandSize w:val="1"/>
      <w:tblBorders>
        <w:top w:val="single" w:sz="8" w:space="0" w:color="990000" w:themeColor="accent1"/>
        <w:left w:val="single" w:sz="8" w:space="0" w:color="990000" w:themeColor="accent1"/>
        <w:bottom w:val="single" w:sz="8" w:space="0" w:color="990000" w:themeColor="accent1"/>
        <w:right w:val="single" w:sz="8" w:space="0" w:color="9900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00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band1Horz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</w:style>
  <w:style w:type="paragraph" w:customStyle="1" w:styleId="BaiTap">
    <w:name w:val="BaiTap"/>
    <w:basedOn w:val="ListParagraph"/>
    <w:rsid w:val="0096590F"/>
    <w:pPr>
      <w:numPr>
        <w:numId w:val="14"/>
      </w:numPr>
      <w:spacing w:after="200" w:line="276" w:lineRule="auto"/>
    </w:pPr>
    <w:rPr>
      <w:rFonts w:cs="Arial"/>
      <w:b/>
      <w:i/>
      <w:color w:val="FF0000"/>
      <w:sz w:val="26"/>
    </w:rPr>
  </w:style>
  <w:style w:type="table" w:styleId="GridTable4">
    <w:name w:val="Grid Table 4"/>
    <w:basedOn w:val="TableNormal"/>
    <w:uiPriority w:val="49"/>
    <w:rsid w:val="00C938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ustom4">
    <w:name w:val="Custom 4"/>
    <w:basedOn w:val="Normal"/>
    <w:link w:val="Custom4Char"/>
    <w:qFormat/>
    <w:rsid w:val="008F4302"/>
    <w:pPr>
      <w:spacing w:line="360" w:lineRule="auto"/>
      <w:ind w:left="720" w:right="720"/>
      <w:jc w:val="both"/>
    </w:pPr>
    <w:rPr>
      <w:rFonts w:eastAsiaTheme="minorHAnsi"/>
      <w:b/>
      <w:sz w:val="32"/>
    </w:rPr>
  </w:style>
  <w:style w:type="character" w:customStyle="1" w:styleId="Custom4Char">
    <w:name w:val="Custom 4 Char"/>
    <w:basedOn w:val="DefaultParagraphFont"/>
    <w:link w:val="Custom4"/>
    <w:rsid w:val="008F4302"/>
    <w:rPr>
      <w:rFonts w:ascii="Times New Roman" w:eastAsiaTheme="minorHAnsi" w:hAnsi="Times New Roman"/>
      <w:b/>
      <w:sz w:val="32"/>
    </w:rPr>
  </w:style>
  <w:style w:type="table" w:styleId="TableGridLight">
    <w:name w:val="Grid Table Light"/>
    <w:basedOn w:val="TableNormal"/>
    <w:uiPriority w:val="40"/>
    <w:rsid w:val="008F4302"/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cduc\Documents\Custom%20Office%20Templates\FIT-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3EDEC76FCF354B89DCFD9313571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85772E-5649-6945-9743-9A2FD36649B2}"/>
      </w:docPartPr>
      <w:docPartBody>
        <w:p w:rsidR="006D708A" w:rsidRDefault="006D708A" w:rsidP="006D708A">
          <w:pPr>
            <w:pStyle w:val="F53EDEC76FCF354B89DCFD9313571AE1"/>
          </w:pPr>
          <w:r>
            <w:t>Lorem Ipsum</w:t>
          </w:r>
        </w:p>
      </w:docPartBody>
    </w:docPart>
    <w:docPart>
      <w:docPartPr>
        <w:name w:val="7A57042F06CFFC4EBEDE2435EC28D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BB10F-8DD3-3F4E-B9C5-C7C9CD18CEF0}"/>
      </w:docPartPr>
      <w:docPartBody>
        <w:p w:rsidR="006D708A" w:rsidRDefault="006D708A" w:rsidP="006D708A">
          <w:pPr>
            <w:pStyle w:val="7A57042F06CFFC4EBEDE2435EC28D711"/>
          </w:pPr>
          <w:r>
            <w:t>Lorem Ipsum Dolor Sit Amet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76A"/>
    <w:rsid w:val="002C1255"/>
    <w:rsid w:val="003E1FD9"/>
    <w:rsid w:val="0042500D"/>
    <w:rsid w:val="00433AA7"/>
    <w:rsid w:val="00493C62"/>
    <w:rsid w:val="0066309E"/>
    <w:rsid w:val="006D708A"/>
    <w:rsid w:val="00747513"/>
    <w:rsid w:val="00777520"/>
    <w:rsid w:val="00891FB1"/>
    <w:rsid w:val="0090176A"/>
    <w:rsid w:val="00A43386"/>
    <w:rsid w:val="00B1748C"/>
    <w:rsid w:val="00B32D96"/>
    <w:rsid w:val="00CD658C"/>
    <w:rsid w:val="00D75C0C"/>
    <w:rsid w:val="00D95BEF"/>
    <w:rsid w:val="00DB3526"/>
    <w:rsid w:val="00FE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6D803CF6994C30A95C42813DB542E8">
    <w:name w:val="806D803CF6994C30A95C42813DB542E8"/>
  </w:style>
  <w:style w:type="paragraph" w:customStyle="1" w:styleId="DB6643E1852E4BB39FA7598F8FB5344A">
    <w:name w:val="DB6643E1852E4BB39FA7598F8FB5344A"/>
  </w:style>
  <w:style w:type="paragraph" w:customStyle="1" w:styleId="F53EDEC76FCF354B89DCFD9313571AE1">
    <w:name w:val="F53EDEC76FCF354B89DCFD9313571AE1"/>
    <w:rsid w:val="006D708A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7A57042F06CFFC4EBEDE2435EC28D711">
    <w:name w:val="7A57042F06CFFC4EBEDE2435EC28D711"/>
    <w:rsid w:val="006D708A"/>
    <w:pPr>
      <w:spacing w:after="0" w:line="240" w:lineRule="auto"/>
    </w:pPr>
    <w:rPr>
      <w:sz w:val="24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pectrum">
  <a:themeElements>
    <a:clrScheme name="Spectrum">
      <a:dk1>
        <a:sysClr val="windowText" lastClr="000000"/>
      </a:dk1>
      <a:lt1>
        <a:sysClr val="window" lastClr="FFFFFF"/>
      </a:lt1>
      <a:dk2>
        <a:srgbClr val="252731"/>
      </a:dk2>
      <a:lt2>
        <a:srgbClr val="EAE7E4"/>
      </a:lt2>
      <a:accent1>
        <a:srgbClr val="990000"/>
      </a:accent1>
      <a:accent2>
        <a:srgbClr val="FF6600"/>
      </a:accent2>
      <a:accent3>
        <a:srgbClr val="FFBA00"/>
      </a:accent3>
      <a:accent4>
        <a:srgbClr val="99CC00"/>
      </a:accent4>
      <a:accent5>
        <a:srgbClr val="528A02"/>
      </a:accent5>
      <a:accent6>
        <a:srgbClr val="333333"/>
      </a:accent6>
      <a:hlink>
        <a:srgbClr val="660000"/>
      </a:hlink>
      <a:folHlink>
        <a:srgbClr val="CC3300"/>
      </a:folHlink>
    </a:clrScheme>
    <a:fontScheme name="Spectrum">
      <a:majorFont>
        <a:latin typeface="Corbel"/>
        <a:ea typeface=""/>
        <a:cs typeface=""/>
        <a:font script="Jpan" typeface="ＭＳ ゴシック"/>
      </a:majorFont>
      <a:minorFont>
        <a:latin typeface="Calibri"/>
        <a:ea typeface=""/>
        <a:cs typeface=""/>
        <a:font script="Jpan" typeface="ＭＳ ゴシック"/>
      </a:minorFont>
    </a:fontScheme>
    <a:fmtScheme name="Spectrum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70000"/>
                <a:satMod val="150000"/>
              </a:schemeClr>
            </a:gs>
            <a:gs pos="100000">
              <a:schemeClr val="phClr">
                <a:tint val="9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95000"/>
                <a:shade val="70000"/>
                <a:satMod val="150000"/>
              </a:schemeClr>
            </a:gs>
            <a:gs pos="100000">
              <a:schemeClr val="phClr">
                <a:tint val="100000"/>
                <a:shade val="100000"/>
                <a:satMod val="150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6600000" sx="101000" sy="101000" rotWithShape="0">
              <a:srgbClr val="000000">
                <a:alpha val="75000"/>
              </a:srgbClr>
            </a:outerShdw>
          </a:effectLst>
        </a:effectStyle>
        <a:effectStyle>
          <a:effectLst>
            <a:outerShdw blurRad="50800" dir="5400000" sx="105000" sy="105000" algn="ctr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4800000"/>
            </a:lightRig>
          </a:scene3d>
          <a:sp3d prstMaterial="matte">
            <a:bevelT w="63500" h="50800" prst="ang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79E18C-ABFB-44B0-9522-38A5BB020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FIT-LAB.dotx</Template>
  <TotalTime>40</TotalTime>
  <Pages>31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1275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Thai Hoc Ha Nguyen</cp:lastModifiedBy>
  <cp:revision>14</cp:revision>
  <cp:lastPrinted>2013-04-17T05:37:00Z</cp:lastPrinted>
  <dcterms:created xsi:type="dcterms:W3CDTF">2017-10-31T07:38:00Z</dcterms:created>
  <dcterms:modified xsi:type="dcterms:W3CDTF">2018-01-03T17:10:00Z</dcterms:modified>
  <cp:category/>
</cp:coreProperties>
</file>